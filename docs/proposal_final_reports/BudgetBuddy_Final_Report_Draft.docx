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24F86" w14:textId="20F36277" w:rsidR="001C4B98" w:rsidRPr="005D1523" w:rsidRDefault="005D1523" w:rsidP="00641A65">
      <w:pPr>
        <w:pStyle w:val="Heading2"/>
        <w:rPr>
          <w:color w:val="auto"/>
          <w:sz w:val="32"/>
          <w:szCs w:val="32"/>
        </w:rPr>
      </w:pPr>
      <w:r w:rsidRPr="005D1523">
        <w:rPr>
          <w:color w:val="auto"/>
          <w:sz w:val="32"/>
          <w:szCs w:val="32"/>
        </w:rPr>
        <w:t>BUDGET BUDDY</w:t>
      </w:r>
    </w:p>
    <w:p w14:paraId="4C0171B7" w14:textId="37F49A8B" w:rsidR="001C4B98" w:rsidRDefault="00000000" w:rsidP="00641A65">
      <w:r w:rsidRPr="005D1523">
        <w:t xml:space="preserve">An AI-Native Personal Finance Assistant with Multimodal Expense Capture and Multi-Agent </w:t>
      </w:r>
      <w:r w:rsidR="005D1523" w:rsidRPr="005D1523">
        <w:t>Café Companion</w:t>
      </w:r>
    </w:p>
    <w:p w14:paraId="7F1AA90E" w14:textId="77777777" w:rsidR="001C4B98" w:rsidRPr="005D1523" w:rsidRDefault="00000000" w:rsidP="00641A65">
      <w:pPr>
        <w:pStyle w:val="Heading2"/>
        <w:rPr>
          <w:color w:val="auto"/>
        </w:rPr>
      </w:pPr>
      <w:r w:rsidRPr="005D1523">
        <w:rPr>
          <w:color w:val="auto"/>
        </w:rPr>
        <w:t>AUTHORS</w:t>
      </w:r>
    </w:p>
    <w:p w14:paraId="3BEFD1CF" w14:textId="677E0B76" w:rsidR="001C4B98" w:rsidRPr="005D1523" w:rsidRDefault="00742AB6" w:rsidP="00641A65">
      <w:r w:rsidRPr="005D1523">
        <w:t>Leela Josna Kona</w:t>
      </w:r>
      <w:r w:rsidR="005D1523">
        <w:t xml:space="preserve"> </w:t>
      </w:r>
      <w:hyperlink r:id="rId5" w:history="1">
        <w:r w:rsidR="005D1523" w:rsidRPr="002F3938">
          <w:rPr>
            <w:rStyle w:val="Hyperlink"/>
          </w:rPr>
          <w:t>lkona@charlotte.edu</w:t>
        </w:r>
      </w:hyperlink>
      <w:r w:rsidR="00641A65">
        <w:t xml:space="preserve">, </w:t>
      </w:r>
      <w:r w:rsidR="005D1523" w:rsidRPr="005D1523">
        <w:t>Alyssa Sharma</w:t>
      </w:r>
      <w:r w:rsidR="005D1523">
        <w:t xml:space="preserve"> </w:t>
      </w:r>
      <w:hyperlink r:id="rId6" w:history="1">
        <w:r w:rsidR="005D1523" w:rsidRPr="002F3938">
          <w:rPr>
            <w:rStyle w:val="Hyperlink"/>
          </w:rPr>
          <w:t>asharm66@charlotte.edu</w:t>
        </w:r>
      </w:hyperlink>
    </w:p>
    <w:p w14:paraId="751BD833" w14:textId="77777777" w:rsidR="001C4B98" w:rsidRPr="005D1523" w:rsidRDefault="00000000" w:rsidP="00641A65">
      <w:pPr>
        <w:pStyle w:val="Heading2"/>
        <w:rPr>
          <w:color w:val="auto"/>
        </w:rPr>
      </w:pPr>
      <w:r w:rsidRPr="005D1523">
        <w:rPr>
          <w:color w:val="auto"/>
        </w:rPr>
        <w:t>AFFILIATION</w:t>
      </w:r>
    </w:p>
    <w:p w14:paraId="2710B4D3" w14:textId="4B9C622E" w:rsidR="001C4B98" w:rsidRPr="005D1523" w:rsidRDefault="005D1523" w:rsidP="00641A65">
      <w:r>
        <w:t>School</w:t>
      </w:r>
      <w:r w:rsidRPr="005D1523">
        <w:t xml:space="preserve"> of Data Science, University of North Carolina at Charlotte, NC, USA</w:t>
      </w:r>
    </w:p>
    <w:p w14:paraId="46F5DC1E" w14:textId="77777777" w:rsidR="001C4B98" w:rsidRPr="005D1523" w:rsidRDefault="00000000" w:rsidP="00641A65">
      <w:pPr>
        <w:pStyle w:val="Heading2"/>
        <w:rPr>
          <w:color w:val="auto"/>
        </w:rPr>
      </w:pPr>
      <w:r w:rsidRPr="005D1523">
        <w:rPr>
          <w:color w:val="auto"/>
        </w:rPr>
        <w:t>ABSTRACT</w:t>
      </w:r>
    </w:p>
    <w:p w14:paraId="610A4017" w14:textId="132878F1" w:rsidR="001C4B98" w:rsidRPr="005D1523" w:rsidRDefault="00000000" w:rsidP="00641A65">
      <w:r w:rsidRPr="005D1523">
        <w:t xml:space="preserve">Personal finance applications frequently fail in long-term adoption because manual data entry is repetitive and financial coaching lacks personalization, continuity, and context awareness. BudgetBuddy addresses this problem using a full-stack AI architecture that combines natural-language expense parsing, receipt-image understanding, tool-assisted execution, retrieval components, and role-based multi-agent interaction. The system allows users to log expenses by typing short text (for example, “Spent $14 on lunch”), uploading receipt photos, or interacting through a turn-based “Pet Community Cafe” companion experience where agents provide budget-grounded insights. The backend is implemented with FastAPI and typed API contracts, while the frontend uses React and TypeScript for an interactive, mobile-friendly user experience. Structured persistence is handled through Supabase (PostgreSQL), and model capabilities are routed across Groq and Gemini depending on task modality and latency constraints. We evaluate the platform through automated scenario tests, unit/integration checks, and deployment validation on Railway (backend) and </w:t>
      </w:r>
      <w:proofErr w:type="spellStart"/>
      <w:r w:rsidRPr="005D1523">
        <w:t>Vercel</w:t>
      </w:r>
      <w:proofErr w:type="spellEnd"/>
      <w:r w:rsidRPr="005D1523">
        <w:t xml:space="preserve"> (frontend). Results show robust multi-step task orchestration, successful fallback behavior under degraded API conditions, and stable end-to-end operation for text, image, and agentic conversational workflows.</w:t>
      </w:r>
    </w:p>
    <w:p w14:paraId="6149A059" w14:textId="77777777" w:rsidR="001C4B98" w:rsidRPr="005D1523" w:rsidRDefault="001C4B98" w:rsidP="00641A65"/>
    <w:p w14:paraId="6099690C" w14:textId="77777777" w:rsidR="001C4B98" w:rsidRPr="005D1523" w:rsidRDefault="00000000" w:rsidP="00641A65">
      <w:pPr>
        <w:pStyle w:val="Heading2"/>
        <w:rPr>
          <w:color w:val="auto"/>
        </w:rPr>
      </w:pPr>
      <w:r w:rsidRPr="005D1523">
        <w:rPr>
          <w:color w:val="auto"/>
        </w:rPr>
        <w:t>1. INTRODUCTION</w:t>
      </w:r>
    </w:p>
    <w:p w14:paraId="785FCEB8" w14:textId="77777777" w:rsidR="001C4B98" w:rsidRPr="005D1523" w:rsidRDefault="00000000" w:rsidP="00641A65">
      <w:pPr>
        <w:pStyle w:val="Heading3"/>
        <w:rPr>
          <w:color w:val="auto"/>
        </w:rPr>
      </w:pPr>
      <w:r w:rsidRPr="005D1523">
        <w:rPr>
          <w:color w:val="auto"/>
        </w:rPr>
        <w:t>1.1 Background and Motivation</w:t>
      </w:r>
    </w:p>
    <w:p w14:paraId="0E8A4F20" w14:textId="77777777" w:rsidR="001C4B98" w:rsidRPr="005D1523" w:rsidRDefault="00000000" w:rsidP="00641A65">
      <w:r w:rsidRPr="005D1523">
        <w:t xml:space="preserve">Personal budgeting tools traditionally depend on disciplined manual entry and static charts. In practice, users abandon these systems when daily logging is inconvenient or when recommendations are generic and disconnected from lived context. Modern LLMs and vision-capable models create an opportunity to redesign budgeting </w:t>
      </w:r>
      <w:proofErr w:type="gramStart"/>
      <w:r w:rsidRPr="005D1523">
        <w:t>interfaces</w:t>
      </w:r>
      <w:proofErr w:type="gramEnd"/>
      <w:r w:rsidRPr="005D1523">
        <w:t xml:space="preserve"> as low-friction, conversational, and context-aware systems.</w:t>
      </w:r>
    </w:p>
    <w:p w14:paraId="6B0A2FDA" w14:textId="77777777" w:rsidR="001C4B98" w:rsidRPr="005D1523" w:rsidRDefault="001C4B98" w:rsidP="00641A65"/>
    <w:p w14:paraId="00DAA500" w14:textId="77777777" w:rsidR="001C4B98" w:rsidRPr="005D1523" w:rsidRDefault="00000000" w:rsidP="00641A65">
      <w:r w:rsidRPr="005D1523">
        <w:t>BudgetBuddy was motivated by three recurring pain points observed in typical personal finance workflows:</w:t>
      </w:r>
    </w:p>
    <w:p w14:paraId="5EF8AC91" w14:textId="77777777" w:rsidR="001C4B98" w:rsidRPr="005D1523" w:rsidRDefault="00000000" w:rsidP="00641A65">
      <w:r w:rsidRPr="005D1523">
        <w:t>(1) users do not consistently enter expenses,</w:t>
      </w:r>
    </w:p>
    <w:p w14:paraId="05012008" w14:textId="77777777" w:rsidR="001C4B98" w:rsidRPr="005D1523" w:rsidRDefault="00000000" w:rsidP="00641A65">
      <w:r w:rsidRPr="005D1523">
        <w:t>(2) receipt processing is cumbersome,</w:t>
      </w:r>
    </w:p>
    <w:p w14:paraId="17367A52" w14:textId="77777777" w:rsidR="001C4B98" w:rsidRPr="005D1523" w:rsidRDefault="00000000" w:rsidP="00641A65">
      <w:r w:rsidRPr="005D1523">
        <w:t>(3) advisory interactions are often not grounded in user-specific data.</w:t>
      </w:r>
    </w:p>
    <w:p w14:paraId="1FFF6419" w14:textId="77777777" w:rsidR="001C4B98" w:rsidRPr="005D1523" w:rsidRDefault="001C4B98" w:rsidP="00641A65"/>
    <w:p w14:paraId="23AFD16D" w14:textId="77777777" w:rsidR="001C4B98" w:rsidRPr="005D1523" w:rsidRDefault="00000000" w:rsidP="00641A65">
      <w:r w:rsidRPr="005D1523">
        <w:t>The project objective was to build a practical, deployable system that reduces entry effort while increasing user engagement through an agentic, companion-driven interface.</w:t>
      </w:r>
    </w:p>
    <w:p w14:paraId="2B01FADF" w14:textId="77777777" w:rsidR="001C4B98" w:rsidRPr="005D1523" w:rsidRDefault="001C4B98" w:rsidP="00641A65"/>
    <w:p w14:paraId="0602004D" w14:textId="77777777" w:rsidR="001C4B98" w:rsidRPr="005D1523" w:rsidRDefault="00000000" w:rsidP="00641A65">
      <w:pPr>
        <w:pStyle w:val="Heading3"/>
        <w:rPr>
          <w:color w:val="auto"/>
        </w:rPr>
      </w:pPr>
      <w:r w:rsidRPr="005D1523">
        <w:rPr>
          <w:color w:val="auto"/>
        </w:rPr>
        <w:t>1.2 Problem Statement</w:t>
      </w:r>
    </w:p>
    <w:p w14:paraId="3E32EEF3" w14:textId="698A9EB5" w:rsidR="001C4B98" w:rsidRPr="005D1523" w:rsidRDefault="00000000" w:rsidP="00641A65">
      <w:r w:rsidRPr="005D1523">
        <w:t>We define the project problem as: “How can a budgeting platform combine multimodal AI and reliable tool execution to support accurate expense logging, contextual</w:t>
      </w:r>
      <w:r w:rsidR="00742AB6" w:rsidRPr="005D1523">
        <w:t xml:space="preserve"> </w:t>
      </w:r>
      <w:r w:rsidRPr="005D1523">
        <w:t xml:space="preserve">recommendations, and persistent multi-turn interactions without sacrificing security and </w:t>
      </w:r>
      <w:r w:rsidR="00641A65" w:rsidRPr="005D1523">
        <w:t>deployab</w:t>
      </w:r>
      <w:r w:rsidR="00641A65">
        <w:t>le</w:t>
      </w:r>
      <w:r w:rsidRPr="005D1523">
        <w:t>?”</w:t>
      </w:r>
    </w:p>
    <w:p w14:paraId="4305B0D3" w14:textId="77777777" w:rsidR="001C4B98" w:rsidRPr="005D1523" w:rsidRDefault="00000000" w:rsidP="00641A65">
      <w:pPr>
        <w:pStyle w:val="Heading3"/>
        <w:rPr>
          <w:color w:val="auto"/>
        </w:rPr>
      </w:pPr>
      <w:r w:rsidRPr="005D1523">
        <w:rPr>
          <w:color w:val="auto"/>
        </w:rPr>
        <w:t>1.3 Contributions</w:t>
      </w:r>
    </w:p>
    <w:p w14:paraId="4C5D729B" w14:textId="77777777" w:rsidR="001C4B98" w:rsidRPr="005D1523" w:rsidRDefault="00000000" w:rsidP="00641A65">
      <w:r w:rsidRPr="005D1523">
        <w:t>This project makes the following contributions:</w:t>
      </w:r>
    </w:p>
    <w:p w14:paraId="380289FD" w14:textId="77777777" w:rsidR="001C4B98" w:rsidRPr="005D1523" w:rsidRDefault="00000000" w:rsidP="00641A65">
      <w:r w:rsidRPr="005D1523">
        <w:t>(1) A multimodal expense ingestion pipeline (natural language + receipt image parsing).</w:t>
      </w:r>
    </w:p>
    <w:p w14:paraId="5474750B" w14:textId="77777777" w:rsidR="001C4B98" w:rsidRPr="005D1523" w:rsidRDefault="00000000" w:rsidP="00641A65">
      <w:r w:rsidRPr="005D1523">
        <w:t>(2) A tool-augmented backend that translates model outputs into validated, structured operations.</w:t>
      </w:r>
    </w:p>
    <w:p w14:paraId="12BB0170" w14:textId="77777777" w:rsidR="001C4B98" w:rsidRPr="005D1523" w:rsidRDefault="00000000" w:rsidP="00641A65">
      <w:r w:rsidRPr="005D1523">
        <w:t>(3) A multi-agent cafe interaction mode with per-user memory and context grounding.</w:t>
      </w:r>
    </w:p>
    <w:p w14:paraId="2B32E262" w14:textId="77777777" w:rsidR="001C4B98" w:rsidRPr="005D1523" w:rsidRDefault="00000000" w:rsidP="00641A65">
      <w:r w:rsidRPr="005D1523">
        <w:t>(4) A planner-executor-reviewer architecture for multi-step financial task completion.</w:t>
      </w:r>
    </w:p>
    <w:p w14:paraId="5A238205" w14:textId="77777777" w:rsidR="001C4B98" w:rsidRPr="005D1523" w:rsidRDefault="00000000" w:rsidP="00641A65">
      <w:r w:rsidRPr="005D1523">
        <w:t xml:space="preserve">(5) A cloud-ready deployment configuration for </w:t>
      </w:r>
      <w:proofErr w:type="spellStart"/>
      <w:r w:rsidRPr="005D1523">
        <w:t>Vercel</w:t>
      </w:r>
      <w:proofErr w:type="spellEnd"/>
      <w:r w:rsidRPr="005D1523">
        <w:t xml:space="preserve"> (frontend) and Railway (backend).</w:t>
      </w:r>
    </w:p>
    <w:p w14:paraId="731CD25C" w14:textId="77777777" w:rsidR="001C4B98" w:rsidRPr="005D1523" w:rsidRDefault="00000000" w:rsidP="00641A65">
      <w:pPr>
        <w:pStyle w:val="Heading2"/>
        <w:rPr>
          <w:color w:val="auto"/>
        </w:rPr>
      </w:pPr>
      <w:r w:rsidRPr="005D1523">
        <w:rPr>
          <w:color w:val="auto"/>
        </w:rPr>
        <w:lastRenderedPageBreak/>
        <w:t>2. METHODOLOGY</w:t>
      </w:r>
    </w:p>
    <w:p w14:paraId="33BEFA60" w14:textId="77777777" w:rsidR="001C4B98" w:rsidRPr="005D1523" w:rsidRDefault="00000000" w:rsidP="00641A65">
      <w:pPr>
        <w:pStyle w:val="Heading3"/>
        <w:rPr>
          <w:color w:val="auto"/>
        </w:rPr>
      </w:pPr>
      <w:r w:rsidRPr="005D1523">
        <w:rPr>
          <w:color w:val="auto"/>
        </w:rPr>
        <w:t>2.1 System Overview</w:t>
      </w:r>
    </w:p>
    <w:p w14:paraId="4097FE88" w14:textId="77777777" w:rsidR="001C4B98" w:rsidRPr="005D1523" w:rsidRDefault="00000000" w:rsidP="00641A65">
      <w:r w:rsidRPr="005D1523">
        <w:t>BudgetBuddy follows a layered architecture:</w:t>
      </w:r>
    </w:p>
    <w:p w14:paraId="220C7017" w14:textId="77777777" w:rsidR="001C4B98" w:rsidRPr="005D1523" w:rsidRDefault="00000000" w:rsidP="00641A65">
      <w:r w:rsidRPr="005D1523">
        <w:t>(1) Frontend Layer: React + TypeScript SPA for user interaction, forms, analytics, and companion chat.</w:t>
      </w:r>
    </w:p>
    <w:p w14:paraId="5234DD2C" w14:textId="77777777" w:rsidR="001C4B98" w:rsidRPr="005D1523" w:rsidRDefault="00000000" w:rsidP="00641A65">
      <w:r w:rsidRPr="005D1523">
        <w:t>(2) API Layer: FastAPI service for authentication, expense management, parsing, budget tools, companion endpoints, and orchestration endpoints.</w:t>
      </w:r>
    </w:p>
    <w:p w14:paraId="5115D160" w14:textId="77777777" w:rsidR="001C4B98" w:rsidRPr="005D1523" w:rsidRDefault="00000000" w:rsidP="00641A65">
      <w:r w:rsidRPr="005D1523">
        <w:t>(3) Intelligence Layer: LLM parsing pipeline, function-calling adapters, cafe conversational agents, and multi-step task orchestration.</w:t>
      </w:r>
    </w:p>
    <w:p w14:paraId="4D0E3B66" w14:textId="77777777" w:rsidR="001C4B98" w:rsidRPr="005D1523" w:rsidRDefault="00000000" w:rsidP="00641A65">
      <w:r w:rsidRPr="005D1523">
        <w:t>(4) Data Layer: Supabase PostgreSQL for persistent user, budget, expense, and profile state.</w:t>
      </w:r>
    </w:p>
    <w:p w14:paraId="263206C1" w14:textId="71D129F7" w:rsidR="001C4B98" w:rsidRPr="005D1523" w:rsidRDefault="00000000" w:rsidP="00641A65">
      <w:r w:rsidRPr="005D1523">
        <w:t>(5) Integration Layer: External AI/utility providers (Groq, Gemini, optional cost-of-living API, Reddit context fetch with fallback).</w:t>
      </w:r>
    </w:p>
    <w:p w14:paraId="6839F406" w14:textId="77777777" w:rsidR="001C4B98" w:rsidRPr="005D1523" w:rsidRDefault="00000000" w:rsidP="00641A65">
      <w:pPr>
        <w:pStyle w:val="Heading3"/>
        <w:rPr>
          <w:color w:val="auto"/>
        </w:rPr>
      </w:pPr>
      <w:r w:rsidRPr="005D1523">
        <w:rPr>
          <w:color w:val="auto"/>
        </w:rPr>
        <w:t>2.2 End-to-End Processing Flows</w:t>
      </w:r>
    </w:p>
    <w:p w14:paraId="12538930" w14:textId="77777777" w:rsidR="001C4B98" w:rsidRPr="005D1523" w:rsidRDefault="00000000" w:rsidP="00641A65">
      <w:pPr>
        <w:pStyle w:val="Heading4"/>
        <w:rPr>
          <w:color w:val="auto"/>
        </w:rPr>
      </w:pPr>
      <w:r w:rsidRPr="005D1523">
        <w:rPr>
          <w:color w:val="auto"/>
        </w:rPr>
        <w:t>2.2.1 Natural Language Expense Flow</w:t>
      </w:r>
    </w:p>
    <w:p w14:paraId="29C2A558" w14:textId="77777777" w:rsidR="001C4B98" w:rsidRPr="005D1523" w:rsidRDefault="00000000" w:rsidP="00641A65">
      <w:r w:rsidRPr="005D1523">
        <w:t>Step 1: User submits text query (example: “Coffee $5.50 this morning”).</w:t>
      </w:r>
    </w:p>
    <w:p w14:paraId="2B4DEF92" w14:textId="77777777" w:rsidR="001C4B98" w:rsidRPr="005D1523" w:rsidRDefault="00000000" w:rsidP="00641A65">
      <w:r w:rsidRPr="005D1523">
        <w:t>Step 2: Parser extracts amount, category, description, and date candidates.</w:t>
      </w:r>
    </w:p>
    <w:p w14:paraId="67EC7C45" w14:textId="77777777" w:rsidR="001C4B98" w:rsidRPr="005D1523" w:rsidRDefault="00000000" w:rsidP="00641A65">
      <w:r w:rsidRPr="005D1523">
        <w:t>Step 3: Validation/normalization enforces schema and category constraints.</w:t>
      </w:r>
    </w:p>
    <w:p w14:paraId="766840CC" w14:textId="77777777" w:rsidR="001C4B98" w:rsidRPr="005D1523" w:rsidRDefault="00000000" w:rsidP="00641A65">
      <w:r w:rsidRPr="005D1523">
        <w:t>Step 4: Tooling layer persists expense in database.</w:t>
      </w:r>
    </w:p>
    <w:p w14:paraId="2209297F" w14:textId="06F96D10" w:rsidR="001C4B98" w:rsidRPr="005D1523" w:rsidRDefault="00000000" w:rsidP="00641A65">
      <w:r w:rsidRPr="005D1523">
        <w:t>Step 5: Frontend refreshes summary, list, and calendar views.</w:t>
      </w:r>
    </w:p>
    <w:p w14:paraId="5489B66A" w14:textId="77777777" w:rsidR="001C4B98" w:rsidRPr="005D1523" w:rsidRDefault="00000000" w:rsidP="00641A65">
      <w:pPr>
        <w:pStyle w:val="Heading4"/>
        <w:rPr>
          <w:color w:val="auto"/>
        </w:rPr>
      </w:pPr>
      <w:r w:rsidRPr="005D1523">
        <w:rPr>
          <w:color w:val="auto"/>
        </w:rPr>
        <w:t>2.2.2 Receipt Parsing Flow</w:t>
      </w:r>
    </w:p>
    <w:p w14:paraId="4227F313" w14:textId="77777777" w:rsidR="001C4B98" w:rsidRPr="005D1523" w:rsidRDefault="00000000" w:rsidP="00641A65">
      <w:r w:rsidRPr="005D1523">
        <w:t>Step 1: User uploads receipt image (PNG/JPG).</w:t>
      </w:r>
    </w:p>
    <w:p w14:paraId="11A4EF54" w14:textId="77777777" w:rsidR="001C4B98" w:rsidRPr="005D1523" w:rsidRDefault="00000000" w:rsidP="00641A65">
      <w:r w:rsidRPr="005D1523">
        <w:t>Step 2: OCR + vision extraction obtains merchant and amount signals.</w:t>
      </w:r>
    </w:p>
    <w:p w14:paraId="7F7E31AB" w14:textId="77777777" w:rsidR="001C4B98" w:rsidRPr="005D1523" w:rsidRDefault="00000000" w:rsidP="00641A65">
      <w:r w:rsidRPr="005D1523">
        <w:t>Step 3: Normalization maps extracted fields to internal schema.</w:t>
      </w:r>
    </w:p>
    <w:p w14:paraId="27446A41" w14:textId="77777777" w:rsidR="001C4B98" w:rsidRPr="005D1523" w:rsidRDefault="00000000" w:rsidP="00641A65">
      <w:r w:rsidRPr="005D1523">
        <w:t>Step 4: User review step confirms or edits extracted values.</w:t>
      </w:r>
    </w:p>
    <w:p w14:paraId="35F07444" w14:textId="29D9B7AF" w:rsidR="001C4B98" w:rsidRPr="005D1523" w:rsidRDefault="00000000" w:rsidP="00641A65">
      <w:r w:rsidRPr="005D1523">
        <w:t>Step 5: Expense is committed to persistent storage.</w:t>
      </w:r>
    </w:p>
    <w:p w14:paraId="64A931B0" w14:textId="77777777" w:rsidR="001C4B98" w:rsidRPr="005D1523" w:rsidRDefault="00000000" w:rsidP="00641A65">
      <w:pPr>
        <w:pStyle w:val="Heading4"/>
        <w:rPr>
          <w:color w:val="auto"/>
        </w:rPr>
      </w:pPr>
      <w:r w:rsidRPr="005D1523">
        <w:rPr>
          <w:color w:val="auto"/>
        </w:rPr>
        <w:t>2.2.3 Pet Community Cafe Flow</w:t>
      </w:r>
    </w:p>
    <w:p w14:paraId="49E416BC" w14:textId="77777777" w:rsidR="001C4B98" w:rsidRPr="005D1523" w:rsidRDefault="00000000" w:rsidP="00641A65">
      <w:r w:rsidRPr="005D1523">
        <w:t>Step 1: Frontend calls POST /</w:t>
      </w:r>
      <w:proofErr w:type="spellStart"/>
      <w:r w:rsidRPr="005D1523">
        <w:t>api</w:t>
      </w:r>
      <w:proofErr w:type="spellEnd"/>
      <w:r w:rsidRPr="005D1523">
        <w:t>/cafe/gossip for one turn per click.</w:t>
      </w:r>
    </w:p>
    <w:p w14:paraId="4E49166B" w14:textId="6D5F958E" w:rsidR="001C4B98" w:rsidRPr="005D1523" w:rsidRDefault="00000000" w:rsidP="00641A65">
      <w:r w:rsidRPr="005D1523">
        <w:t xml:space="preserve">Step 2: Backend </w:t>
      </w:r>
      <w:r w:rsidR="0077084C" w:rsidRPr="005D1523">
        <w:t>resolves a</w:t>
      </w:r>
      <w:r w:rsidRPr="005D1523">
        <w:t xml:space="preserve"> per-user memory path and loads history.</w:t>
      </w:r>
    </w:p>
    <w:p w14:paraId="64EDE4D4" w14:textId="77777777" w:rsidR="001C4B98" w:rsidRPr="005D1523" w:rsidRDefault="00000000" w:rsidP="00641A65">
      <w:r w:rsidRPr="005D1523">
        <w:t>Step 3: Context is prepared from budget summary + Reddit topic context.</w:t>
      </w:r>
    </w:p>
    <w:p w14:paraId="157090AE" w14:textId="77777777" w:rsidR="001C4B98" w:rsidRPr="005D1523" w:rsidRDefault="00000000" w:rsidP="00641A65">
      <w:r w:rsidRPr="005D1523">
        <w:t>Step 4: Next speaker role is selected with anti-repeat logic.</w:t>
      </w:r>
    </w:p>
    <w:p w14:paraId="1A6B19C3" w14:textId="77777777" w:rsidR="001C4B98" w:rsidRPr="005D1523" w:rsidRDefault="00000000" w:rsidP="00641A65">
      <w:r w:rsidRPr="005D1523">
        <w:t>Step 5: Message generation executes fallback chain (OpenAI -&gt; Anthropic -&gt; Groq -&gt; mock).</w:t>
      </w:r>
    </w:p>
    <w:p w14:paraId="2A404295" w14:textId="123945F1" w:rsidR="001C4B98" w:rsidRPr="005D1523" w:rsidRDefault="00000000" w:rsidP="00641A65">
      <w:r w:rsidRPr="005D1523">
        <w:t xml:space="preserve">Step 6: New turn </w:t>
      </w:r>
      <w:proofErr w:type="gramStart"/>
      <w:r w:rsidRPr="005D1523">
        <w:t>is persisted</w:t>
      </w:r>
      <w:proofErr w:type="gramEnd"/>
      <w:r w:rsidRPr="005D1523">
        <w:t xml:space="preserve"> and returned to UI.</w:t>
      </w:r>
    </w:p>
    <w:p w14:paraId="7E470559" w14:textId="77777777" w:rsidR="001C4B98" w:rsidRPr="005D1523" w:rsidRDefault="00000000" w:rsidP="00641A65">
      <w:pPr>
        <w:pStyle w:val="Heading3"/>
        <w:rPr>
          <w:color w:val="auto"/>
        </w:rPr>
      </w:pPr>
      <w:r w:rsidRPr="005D1523">
        <w:rPr>
          <w:color w:val="auto"/>
        </w:rPr>
        <w:t>2.3 Agent Architecture</w:t>
      </w:r>
    </w:p>
    <w:p w14:paraId="05A52285" w14:textId="77777777" w:rsidR="001C4B98" w:rsidRPr="005D1523" w:rsidRDefault="00000000" w:rsidP="00641A65">
      <w:pPr>
        <w:pStyle w:val="Heading4"/>
        <w:rPr>
          <w:color w:val="auto"/>
        </w:rPr>
      </w:pPr>
      <w:r w:rsidRPr="005D1523">
        <w:rPr>
          <w:color w:val="auto"/>
        </w:rPr>
        <w:t>2.3.1 Planner-Executor-Reviewer Pattern</w:t>
      </w:r>
    </w:p>
    <w:p w14:paraId="2B29ED1C" w14:textId="77777777" w:rsidR="001C4B98" w:rsidRPr="005D1523" w:rsidRDefault="00000000" w:rsidP="00641A65">
      <w:r w:rsidRPr="005D1523">
        <w:t>The project implements a modular orchestration path for complex prompts:</w:t>
      </w:r>
    </w:p>
    <w:p w14:paraId="027A05C5" w14:textId="77777777" w:rsidR="001C4B98" w:rsidRPr="005D1523" w:rsidRDefault="00000000" w:rsidP="00641A65">
      <w:r w:rsidRPr="005D1523">
        <w:t xml:space="preserve">(1) </w:t>
      </w:r>
      <w:proofErr w:type="spellStart"/>
      <w:r w:rsidRPr="005D1523">
        <w:t>PlannerAgent</w:t>
      </w:r>
      <w:proofErr w:type="spellEnd"/>
      <w:r w:rsidRPr="005D1523">
        <w:t>: infers intent and creates ordered plan steps.</w:t>
      </w:r>
    </w:p>
    <w:p w14:paraId="1E3C0BB1" w14:textId="77777777" w:rsidR="001C4B98" w:rsidRPr="005D1523" w:rsidRDefault="00000000" w:rsidP="00641A65">
      <w:r w:rsidRPr="005D1523">
        <w:t xml:space="preserve">(2) </w:t>
      </w:r>
      <w:proofErr w:type="spellStart"/>
      <w:r w:rsidRPr="005D1523">
        <w:t>ExecutorAgent</w:t>
      </w:r>
      <w:proofErr w:type="spellEnd"/>
      <w:r w:rsidRPr="005D1523">
        <w:t>: resolves dependencies and invokes tools.</w:t>
      </w:r>
    </w:p>
    <w:p w14:paraId="009956D4" w14:textId="77777777" w:rsidR="001C4B98" w:rsidRPr="005D1523" w:rsidRDefault="00000000" w:rsidP="00641A65">
      <w:r w:rsidRPr="005D1523">
        <w:t xml:space="preserve">(3) </w:t>
      </w:r>
      <w:proofErr w:type="spellStart"/>
      <w:r w:rsidRPr="005D1523">
        <w:t>ReviewerAgent</w:t>
      </w:r>
      <w:proofErr w:type="spellEnd"/>
      <w:r w:rsidRPr="005D1523">
        <w:t>: verifies completion quality and composes final response.</w:t>
      </w:r>
    </w:p>
    <w:p w14:paraId="15A4BF1C" w14:textId="77777777" w:rsidR="001C4B98" w:rsidRPr="005D1523" w:rsidRDefault="001C4B98" w:rsidP="00641A65"/>
    <w:p w14:paraId="6C446292" w14:textId="77777777" w:rsidR="001C4B98" w:rsidRPr="005D1523" w:rsidRDefault="00000000" w:rsidP="00641A65">
      <w:r w:rsidRPr="005D1523">
        <w:t>The architecture maintains session memory with recent tasks, last plan, and last step outputs to support continuity across user turns.</w:t>
      </w:r>
    </w:p>
    <w:p w14:paraId="3FD27F91" w14:textId="77777777" w:rsidR="001C4B98" w:rsidRPr="005D1523" w:rsidRDefault="00000000" w:rsidP="00641A65">
      <w:pPr>
        <w:pStyle w:val="Heading4"/>
        <w:rPr>
          <w:color w:val="auto"/>
        </w:rPr>
      </w:pPr>
      <w:r w:rsidRPr="005D1523">
        <w:rPr>
          <w:color w:val="auto"/>
        </w:rPr>
        <w:t>2.3.2 Persona-Based Multi-Agent Design</w:t>
      </w:r>
    </w:p>
    <w:p w14:paraId="0974AB28" w14:textId="77777777" w:rsidR="001C4B98" w:rsidRPr="005D1523" w:rsidRDefault="00000000" w:rsidP="00641A65">
      <w:r w:rsidRPr="005D1523">
        <w:t>The cafe experience uses four companions with distinct communication styles:</w:t>
      </w:r>
    </w:p>
    <w:p w14:paraId="5BD6C9F6" w14:textId="77777777" w:rsidR="001C4B98" w:rsidRPr="005D1523" w:rsidRDefault="00000000" w:rsidP="00641A65">
      <w:r w:rsidRPr="005D1523">
        <w:t>(1) Penny (Penguin): optimistic and practical.</w:t>
      </w:r>
    </w:p>
    <w:p w14:paraId="5A0ED78E" w14:textId="77777777" w:rsidR="001C4B98" w:rsidRPr="005D1523" w:rsidRDefault="00000000" w:rsidP="00641A65">
      <w:r w:rsidRPr="005D1523">
        <w:t>(2) Esper (Dragon): strategic and directive.</w:t>
      </w:r>
    </w:p>
    <w:p w14:paraId="06703FBA" w14:textId="77777777" w:rsidR="001C4B98" w:rsidRPr="005D1523" w:rsidRDefault="00000000" w:rsidP="00641A65">
      <w:r w:rsidRPr="005D1523">
        <w:t>(3) Capy (Capybara): protective and decisive.</w:t>
      </w:r>
    </w:p>
    <w:p w14:paraId="1B496D95" w14:textId="77777777" w:rsidR="001C4B98" w:rsidRDefault="00000000" w:rsidP="00641A65">
      <w:r w:rsidRPr="005D1523">
        <w:t>(4) Mochi (Cat): emotional and reflective.</w:t>
      </w:r>
    </w:p>
    <w:p w14:paraId="5404856E" w14:textId="77777777" w:rsidR="0077084C" w:rsidRPr="005D1523" w:rsidRDefault="0077084C" w:rsidP="00641A65"/>
    <w:p w14:paraId="20885AA7" w14:textId="3A3CF668" w:rsidR="001C4B98" w:rsidRPr="005D1523" w:rsidRDefault="00000000" w:rsidP="00641A65">
      <w:r w:rsidRPr="005D1523">
        <w:t>This social framing improves engagement while preserving budget-topic grounding.</w:t>
      </w:r>
    </w:p>
    <w:p w14:paraId="704D71CC" w14:textId="77777777" w:rsidR="001C4B98" w:rsidRPr="005D1523" w:rsidRDefault="00000000" w:rsidP="00641A65">
      <w:pPr>
        <w:pStyle w:val="Heading3"/>
        <w:rPr>
          <w:color w:val="auto"/>
        </w:rPr>
      </w:pPr>
      <w:r w:rsidRPr="005D1523">
        <w:rPr>
          <w:color w:val="auto"/>
        </w:rPr>
        <w:lastRenderedPageBreak/>
        <w:t>2.4 Prompting Strategy</w:t>
      </w:r>
    </w:p>
    <w:p w14:paraId="661385AF" w14:textId="77777777" w:rsidR="001C4B98" w:rsidRPr="005D1523" w:rsidRDefault="00000000" w:rsidP="00641A65">
      <w:r w:rsidRPr="005D1523">
        <w:t>Prompt design applies explicit constraints:</w:t>
      </w:r>
    </w:p>
    <w:p w14:paraId="15FC7E0B" w14:textId="77777777" w:rsidR="001C4B98" w:rsidRPr="005D1523" w:rsidRDefault="00000000" w:rsidP="00641A65">
      <w:r w:rsidRPr="005D1523">
        <w:t>(1) concise response length,</w:t>
      </w:r>
    </w:p>
    <w:p w14:paraId="127C1BF4" w14:textId="77777777" w:rsidR="001C4B98" w:rsidRPr="005D1523" w:rsidRDefault="00000000" w:rsidP="00641A65">
      <w:r w:rsidRPr="005D1523">
        <w:t>(2) no nested speaker quoting,</w:t>
      </w:r>
    </w:p>
    <w:p w14:paraId="3E491CB5" w14:textId="77777777" w:rsidR="001C4B98" w:rsidRPr="005D1523" w:rsidRDefault="00000000" w:rsidP="00641A65">
      <w:r w:rsidRPr="005D1523">
        <w:t>(3) no self-prefix speaker tags,</w:t>
      </w:r>
    </w:p>
    <w:p w14:paraId="15DF2705" w14:textId="77777777" w:rsidR="001C4B98" w:rsidRPr="005D1523" w:rsidRDefault="00000000" w:rsidP="00641A65">
      <w:r w:rsidRPr="005D1523">
        <w:t>(4) context-grounded output using budget and Reddit summaries,</w:t>
      </w:r>
    </w:p>
    <w:p w14:paraId="2CE8A76F" w14:textId="77777777" w:rsidR="001C4B98" w:rsidRPr="005D1523" w:rsidRDefault="00000000" w:rsidP="00641A65">
      <w:r w:rsidRPr="005D1523">
        <w:t>(5) structured “quest” framing when concrete actions are appropriate.</w:t>
      </w:r>
    </w:p>
    <w:p w14:paraId="746C2523" w14:textId="77777777" w:rsidR="001C4B98" w:rsidRPr="005D1523" w:rsidRDefault="001C4B98" w:rsidP="00641A65"/>
    <w:p w14:paraId="73D9AB6B" w14:textId="77777777" w:rsidR="001C4B98" w:rsidRPr="005D1523" w:rsidRDefault="00000000" w:rsidP="00641A65">
      <w:pPr>
        <w:pStyle w:val="Heading3"/>
        <w:rPr>
          <w:color w:val="auto"/>
        </w:rPr>
      </w:pPr>
      <w:r w:rsidRPr="005D1523">
        <w:rPr>
          <w:color w:val="auto"/>
        </w:rPr>
        <w:t>2.5 Tooling and API Orchestration</w:t>
      </w:r>
    </w:p>
    <w:p w14:paraId="009223E2" w14:textId="77777777" w:rsidR="001C4B98" w:rsidRPr="005D1523" w:rsidRDefault="00000000" w:rsidP="00641A65">
      <w:r w:rsidRPr="005D1523">
        <w:t>The tooling layer abstracts operations such as:</w:t>
      </w:r>
    </w:p>
    <w:p w14:paraId="017739E5" w14:textId="77777777" w:rsidR="001C4B98" w:rsidRPr="005D1523" w:rsidRDefault="00000000" w:rsidP="00641A65">
      <w:r w:rsidRPr="005D1523">
        <w:t xml:space="preserve">(1) </w:t>
      </w:r>
      <w:proofErr w:type="spellStart"/>
      <w:r w:rsidRPr="005D1523">
        <w:t>add_expense</w:t>
      </w:r>
      <w:proofErr w:type="spellEnd"/>
      <w:r w:rsidRPr="005D1523">
        <w:t>,</w:t>
      </w:r>
    </w:p>
    <w:p w14:paraId="55F4C0C9" w14:textId="77777777" w:rsidR="001C4B98" w:rsidRPr="005D1523" w:rsidRDefault="00000000" w:rsidP="00641A65">
      <w:r w:rsidRPr="005D1523">
        <w:t xml:space="preserve">(2) </w:t>
      </w:r>
      <w:proofErr w:type="spellStart"/>
      <w:r w:rsidRPr="005D1523">
        <w:t>set_budget</w:t>
      </w:r>
      <w:proofErr w:type="spellEnd"/>
      <w:r w:rsidRPr="005D1523">
        <w:t>,</w:t>
      </w:r>
    </w:p>
    <w:p w14:paraId="2994C602" w14:textId="77777777" w:rsidR="001C4B98" w:rsidRPr="005D1523" w:rsidRDefault="00000000" w:rsidP="00641A65">
      <w:r w:rsidRPr="005D1523">
        <w:t xml:space="preserve">(3) </w:t>
      </w:r>
      <w:proofErr w:type="spellStart"/>
      <w:r w:rsidRPr="005D1523">
        <w:t>query_expenses</w:t>
      </w:r>
      <w:proofErr w:type="spellEnd"/>
      <w:r w:rsidRPr="005D1523">
        <w:t>,</w:t>
      </w:r>
    </w:p>
    <w:p w14:paraId="4B7D03EE" w14:textId="77777777" w:rsidR="001C4B98" w:rsidRPr="005D1523" w:rsidRDefault="00000000" w:rsidP="00641A65">
      <w:r w:rsidRPr="005D1523">
        <w:t xml:space="preserve">(4) </w:t>
      </w:r>
      <w:proofErr w:type="spellStart"/>
      <w:r w:rsidRPr="005D1523">
        <w:t>get_budget_comparison</w:t>
      </w:r>
      <w:proofErr w:type="spellEnd"/>
      <w:r w:rsidRPr="005D1523">
        <w:t>,</w:t>
      </w:r>
    </w:p>
    <w:p w14:paraId="160CAD10" w14:textId="77777777" w:rsidR="001C4B98" w:rsidRPr="005D1523" w:rsidRDefault="00000000" w:rsidP="00641A65">
      <w:r w:rsidRPr="005D1523">
        <w:t xml:space="preserve">(5) </w:t>
      </w:r>
      <w:proofErr w:type="spellStart"/>
      <w:r w:rsidRPr="005D1523">
        <w:t>get_cost_of_living</w:t>
      </w:r>
      <w:proofErr w:type="spellEnd"/>
      <w:r w:rsidRPr="005D1523">
        <w:t>.</w:t>
      </w:r>
    </w:p>
    <w:p w14:paraId="7F57EBFE" w14:textId="77777777" w:rsidR="001C4B98" w:rsidRPr="005D1523" w:rsidRDefault="001C4B98" w:rsidP="00641A65"/>
    <w:p w14:paraId="6B055D6A" w14:textId="77777777" w:rsidR="001C4B98" w:rsidRPr="005D1523" w:rsidRDefault="00000000" w:rsidP="00641A65">
      <w:r w:rsidRPr="005D1523">
        <w:t>By separating language generation from deterministic tool execution, the system improves reliability and debuggability.</w:t>
      </w:r>
    </w:p>
    <w:p w14:paraId="47DDAC4F" w14:textId="77777777" w:rsidR="001C4B98" w:rsidRPr="005D1523" w:rsidRDefault="001C4B98" w:rsidP="00641A65"/>
    <w:p w14:paraId="1E2835D5" w14:textId="77777777" w:rsidR="001C4B98" w:rsidRPr="005D1523" w:rsidRDefault="00000000" w:rsidP="00641A65">
      <w:pPr>
        <w:pStyle w:val="Heading3"/>
        <w:rPr>
          <w:color w:val="auto"/>
        </w:rPr>
      </w:pPr>
      <w:r w:rsidRPr="005D1523">
        <w:rPr>
          <w:color w:val="auto"/>
        </w:rPr>
        <w:t>2.6 Security and Safety</w:t>
      </w:r>
    </w:p>
    <w:p w14:paraId="07A5EBC6" w14:textId="77777777" w:rsidR="001C4B98" w:rsidRPr="005D1523" w:rsidRDefault="00000000" w:rsidP="00641A65">
      <w:r w:rsidRPr="005D1523">
        <w:t>Implemented controls include:</w:t>
      </w:r>
    </w:p>
    <w:p w14:paraId="0352B1AC" w14:textId="77777777" w:rsidR="001C4B98" w:rsidRPr="005D1523" w:rsidRDefault="00000000" w:rsidP="00641A65">
      <w:r w:rsidRPr="005D1523">
        <w:t>(1) JWT authentication and user-</w:t>
      </w:r>
      <w:proofErr w:type="gramStart"/>
      <w:r w:rsidRPr="005D1523">
        <w:t>scoped</w:t>
      </w:r>
      <w:proofErr w:type="gramEnd"/>
      <w:r w:rsidRPr="005D1523">
        <w:t xml:space="preserve"> access patterns,</w:t>
      </w:r>
    </w:p>
    <w:p w14:paraId="1676C371" w14:textId="77777777" w:rsidR="001C4B98" w:rsidRPr="005D1523" w:rsidRDefault="00000000" w:rsidP="00641A65">
      <w:r w:rsidRPr="005D1523">
        <w:t xml:space="preserve">(2) request validation via </w:t>
      </w:r>
      <w:proofErr w:type="spellStart"/>
      <w:r w:rsidRPr="005D1523">
        <w:t>Pydantic</w:t>
      </w:r>
      <w:proofErr w:type="spellEnd"/>
      <w:r w:rsidRPr="005D1523">
        <w:t xml:space="preserve"> schemas,</w:t>
      </w:r>
    </w:p>
    <w:p w14:paraId="6534831E" w14:textId="77777777" w:rsidR="001C4B98" w:rsidRPr="005D1523" w:rsidRDefault="00000000" w:rsidP="00641A65">
      <w:r w:rsidRPr="005D1523">
        <w:t xml:space="preserve">(3) </w:t>
      </w:r>
      <w:proofErr w:type="spellStart"/>
      <w:r w:rsidRPr="005D1523">
        <w:t>user_id</w:t>
      </w:r>
      <w:proofErr w:type="spellEnd"/>
      <w:r w:rsidRPr="005D1523">
        <w:t xml:space="preserve"> sanitization for file-based memory artifacts,</w:t>
      </w:r>
    </w:p>
    <w:p w14:paraId="2A97082A" w14:textId="77777777" w:rsidR="001C4B98" w:rsidRPr="005D1523" w:rsidRDefault="00000000" w:rsidP="00641A65">
      <w:r w:rsidRPr="005D1523">
        <w:t xml:space="preserve">(4) CORS </w:t>
      </w:r>
      <w:proofErr w:type="gramStart"/>
      <w:r w:rsidRPr="005D1523">
        <w:t>allowlist</w:t>
      </w:r>
      <w:proofErr w:type="gramEnd"/>
      <w:r w:rsidRPr="005D1523">
        <w:t xml:space="preserve"> configuration for production domains,</w:t>
      </w:r>
    </w:p>
    <w:p w14:paraId="7F210D2B" w14:textId="77777777" w:rsidR="001C4B98" w:rsidRPr="005D1523" w:rsidRDefault="00000000" w:rsidP="00641A65">
      <w:r w:rsidRPr="005D1523">
        <w:t>(5) model/provider fallback paths to reduce total failure modes.</w:t>
      </w:r>
    </w:p>
    <w:p w14:paraId="320329A0" w14:textId="77777777" w:rsidR="001C4B98" w:rsidRPr="005D1523" w:rsidRDefault="001C4B98" w:rsidP="00641A65"/>
    <w:p w14:paraId="3E60B478" w14:textId="77777777" w:rsidR="001C4B98" w:rsidRPr="005D1523" w:rsidRDefault="00000000" w:rsidP="00641A65">
      <w:pPr>
        <w:pStyle w:val="Heading2"/>
        <w:rPr>
          <w:color w:val="auto"/>
        </w:rPr>
      </w:pPr>
      <w:r w:rsidRPr="005D1523">
        <w:rPr>
          <w:color w:val="auto"/>
        </w:rPr>
        <w:t>3. DATA USED</w:t>
      </w:r>
    </w:p>
    <w:p w14:paraId="1EF8352A" w14:textId="77777777" w:rsidR="001C4B98" w:rsidRPr="005D1523" w:rsidRDefault="00000000" w:rsidP="00641A65">
      <w:pPr>
        <w:pStyle w:val="Heading3"/>
        <w:rPr>
          <w:color w:val="auto"/>
        </w:rPr>
      </w:pPr>
      <w:r w:rsidRPr="005D1523">
        <w:rPr>
          <w:color w:val="auto"/>
        </w:rPr>
        <w:t>3.1 Primary Data Sources</w:t>
      </w:r>
    </w:p>
    <w:p w14:paraId="331C505E" w14:textId="77777777" w:rsidR="001C4B98" w:rsidRPr="005D1523" w:rsidRDefault="00000000" w:rsidP="00641A65">
      <w:r w:rsidRPr="005D1523">
        <w:t>(1) User transactional data: expenses, budgets, chat interactions, user profile metadata.</w:t>
      </w:r>
    </w:p>
    <w:p w14:paraId="60440442" w14:textId="77777777" w:rsidR="001C4B98" w:rsidRPr="005D1523" w:rsidRDefault="00000000" w:rsidP="00641A65">
      <w:r w:rsidRPr="005D1523">
        <w:t>(2) Receipt image data: user-submitted photos for OCR/vision extraction.</w:t>
      </w:r>
    </w:p>
    <w:p w14:paraId="2C643736" w14:textId="77777777" w:rsidR="001C4B98" w:rsidRPr="005D1523" w:rsidRDefault="00000000" w:rsidP="00641A65">
      <w:r w:rsidRPr="005D1523">
        <w:t>(3) External context data: cost-of-living API responses and Reddit topic snippets.</w:t>
      </w:r>
    </w:p>
    <w:p w14:paraId="1BA6E74A" w14:textId="77777777" w:rsidR="001C4B98" w:rsidRPr="005D1523" w:rsidRDefault="001C4B98" w:rsidP="00641A65"/>
    <w:p w14:paraId="6D03BF19" w14:textId="77777777" w:rsidR="001C4B98" w:rsidRPr="005D1523" w:rsidRDefault="00000000" w:rsidP="00641A65">
      <w:pPr>
        <w:pStyle w:val="Heading3"/>
        <w:rPr>
          <w:color w:val="auto"/>
        </w:rPr>
      </w:pPr>
      <w:r w:rsidRPr="005D1523">
        <w:rPr>
          <w:color w:val="auto"/>
        </w:rPr>
        <w:t>3.2 Data Characteristics</w:t>
      </w:r>
    </w:p>
    <w:p w14:paraId="43C70B48" w14:textId="77777777" w:rsidR="001C4B98" w:rsidRPr="005D1523" w:rsidRDefault="00000000" w:rsidP="00641A65">
      <w:r w:rsidRPr="005D1523">
        <w:t>(1) Expense records are structured tabular entries with numeric amounts and categorical tags.</w:t>
      </w:r>
    </w:p>
    <w:p w14:paraId="4608A3E5" w14:textId="77777777" w:rsidR="001C4B98" w:rsidRPr="005D1523" w:rsidRDefault="00000000" w:rsidP="00641A65">
      <w:r w:rsidRPr="005D1523">
        <w:t>(2) Receipt data is semi-structured and noisy, requiring OCR correction and normalization.</w:t>
      </w:r>
    </w:p>
    <w:p w14:paraId="548460C1" w14:textId="77777777" w:rsidR="001C4B98" w:rsidRPr="005D1523" w:rsidRDefault="00000000" w:rsidP="00641A65">
      <w:r w:rsidRPr="005D1523">
        <w:t>(3) Conversation history is sequential text with role labels and timestamps.</w:t>
      </w:r>
    </w:p>
    <w:p w14:paraId="7580C0C6" w14:textId="77777777" w:rsidR="001C4B98" w:rsidRPr="005D1523" w:rsidRDefault="001C4B98" w:rsidP="00641A65"/>
    <w:p w14:paraId="67706503" w14:textId="77777777" w:rsidR="001C4B98" w:rsidRPr="005D1523" w:rsidRDefault="00000000" w:rsidP="00641A65">
      <w:r w:rsidRPr="005D1523">
        <w:t>3.3 Scale and Samples</w:t>
      </w:r>
    </w:p>
    <w:p w14:paraId="5DE0124F" w14:textId="77777777" w:rsidR="001C4B98" w:rsidRPr="005D1523" w:rsidRDefault="00000000" w:rsidP="00641A65">
      <w:r w:rsidRPr="005D1523">
        <w:t>The system is designed for iterative project-scale usage and supports configurable growth assumptions (active users, daily turns, parse load, cache hit rates). During validation, scenario artifacts and per-user histories were exercised across multiple test cases, including happy path and failure-mode recovery patterns.</w:t>
      </w:r>
    </w:p>
    <w:p w14:paraId="782B41F4" w14:textId="77777777" w:rsidR="001C4B98" w:rsidRPr="005D1523" w:rsidRDefault="001C4B98" w:rsidP="00641A65"/>
    <w:p w14:paraId="2E8E2501" w14:textId="77777777" w:rsidR="001C4B98" w:rsidRPr="005D1523" w:rsidRDefault="00000000" w:rsidP="00641A65">
      <w:pPr>
        <w:pStyle w:val="Heading3"/>
        <w:rPr>
          <w:color w:val="auto"/>
        </w:rPr>
      </w:pPr>
      <w:r w:rsidRPr="005D1523">
        <w:rPr>
          <w:color w:val="auto"/>
        </w:rPr>
        <w:t>3.4 Open-Source / Public Data and Resources</w:t>
      </w:r>
    </w:p>
    <w:p w14:paraId="1E2E587A" w14:textId="77777777" w:rsidR="001C4B98" w:rsidRPr="005D1523" w:rsidRDefault="00000000" w:rsidP="00641A65">
      <w:r w:rsidRPr="005D1523">
        <w:t>(1) Reddit public JSON endpoints for topic context (with static fallback samples when unavailable).</w:t>
      </w:r>
    </w:p>
    <w:p w14:paraId="7305143D" w14:textId="77777777" w:rsidR="001C4B98" w:rsidRPr="005D1523" w:rsidRDefault="00000000" w:rsidP="00641A65">
      <w:r w:rsidRPr="005D1523">
        <w:t>(2) Open-source OCR engine: Tesseract.</w:t>
      </w:r>
    </w:p>
    <w:p w14:paraId="24E652C9" w14:textId="77777777" w:rsidR="001C4B98" w:rsidRPr="005D1523" w:rsidRDefault="00000000" w:rsidP="00641A65">
      <w:r w:rsidRPr="005D1523">
        <w:t>(3) Open-source language/framework stack: FastAPI, React, Supabase client SDKs, test frameworks.</w:t>
      </w:r>
    </w:p>
    <w:p w14:paraId="3302AEC7" w14:textId="77777777" w:rsidR="001C4B98" w:rsidRPr="005D1523" w:rsidRDefault="001C4B98" w:rsidP="00641A65"/>
    <w:p w14:paraId="08F7E642" w14:textId="77777777" w:rsidR="001C4B98" w:rsidRPr="005D1523" w:rsidRDefault="00000000" w:rsidP="0077084C">
      <w:pPr>
        <w:pStyle w:val="Heading2"/>
        <w:rPr>
          <w:color w:val="auto"/>
        </w:rPr>
      </w:pPr>
      <w:r w:rsidRPr="005D1523">
        <w:rPr>
          <w:color w:val="auto"/>
        </w:rPr>
        <w:lastRenderedPageBreak/>
        <w:t>4. CONCEPTS IMPLEMENTED</w:t>
      </w:r>
    </w:p>
    <w:p w14:paraId="29491CEA" w14:textId="77777777" w:rsidR="001C4B98" w:rsidRPr="005D1523" w:rsidRDefault="00000000" w:rsidP="0077084C">
      <w:pPr>
        <w:pStyle w:val="Heading3"/>
        <w:rPr>
          <w:color w:val="auto"/>
        </w:rPr>
      </w:pPr>
      <w:r w:rsidRPr="005D1523">
        <w:rPr>
          <w:color w:val="auto"/>
        </w:rPr>
        <w:t>4.1 Prompting</w:t>
      </w:r>
    </w:p>
    <w:p w14:paraId="74E6F38D" w14:textId="77777777" w:rsidR="001C4B98" w:rsidRPr="005D1523" w:rsidRDefault="00000000" w:rsidP="00641A65">
      <w:r w:rsidRPr="005D1523">
        <w:t>Role-specific prompt templates and hard constraints were used for consistency and topic adherence.</w:t>
      </w:r>
    </w:p>
    <w:p w14:paraId="5B1A716A" w14:textId="77777777" w:rsidR="001C4B98" w:rsidRPr="005D1523" w:rsidRDefault="001C4B98" w:rsidP="00641A65"/>
    <w:p w14:paraId="207DDFD4" w14:textId="77777777" w:rsidR="001C4B98" w:rsidRPr="005D1523" w:rsidRDefault="00000000" w:rsidP="00641A65">
      <w:pPr>
        <w:pStyle w:val="Heading3"/>
        <w:rPr>
          <w:color w:val="auto"/>
        </w:rPr>
      </w:pPr>
      <w:r w:rsidRPr="005D1523">
        <w:rPr>
          <w:color w:val="auto"/>
        </w:rPr>
        <w:t>4.2 Retrieval-Augmented Generation (RAG)</w:t>
      </w:r>
    </w:p>
    <w:p w14:paraId="18008635" w14:textId="77777777" w:rsidR="001C4B98" w:rsidRPr="005D1523" w:rsidRDefault="00000000" w:rsidP="00641A65">
      <w:r w:rsidRPr="005D1523">
        <w:t>A retrieval subsystem is integrated with graceful fallback behavior if retrieval dependencies are unavailable.</w:t>
      </w:r>
    </w:p>
    <w:p w14:paraId="45BCD3D5" w14:textId="2B38AE26" w:rsidR="006C2496" w:rsidRPr="005D1523" w:rsidRDefault="006C2496" w:rsidP="00641A65">
      <w:r w:rsidRPr="005D1523">
        <w:t>Hybrid retrieval with fallback context ensures robustness even when external APIs fail.</w:t>
      </w:r>
    </w:p>
    <w:p w14:paraId="67296FF3" w14:textId="77777777" w:rsidR="001C4B98" w:rsidRPr="005D1523" w:rsidRDefault="001C4B98" w:rsidP="00641A65"/>
    <w:p w14:paraId="3BB8AF2B" w14:textId="77777777" w:rsidR="001C4B98" w:rsidRPr="005D1523" w:rsidRDefault="00000000" w:rsidP="00641A65">
      <w:pPr>
        <w:pStyle w:val="Heading3"/>
        <w:rPr>
          <w:color w:val="auto"/>
        </w:rPr>
      </w:pPr>
      <w:r w:rsidRPr="005D1523">
        <w:rPr>
          <w:color w:val="auto"/>
        </w:rPr>
        <w:t>4.3 Tooling / Function Calling</w:t>
      </w:r>
    </w:p>
    <w:p w14:paraId="3724E20F" w14:textId="77777777" w:rsidR="001C4B98" w:rsidRPr="005D1523" w:rsidRDefault="00000000" w:rsidP="00641A65">
      <w:r w:rsidRPr="005D1523">
        <w:t>Model outputs are converted into explicit tool calls rather than directly mutating storage, reducing hallucination risk in operations.</w:t>
      </w:r>
    </w:p>
    <w:p w14:paraId="1D012055" w14:textId="77777777" w:rsidR="001C4B98" w:rsidRPr="005D1523" w:rsidRDefault="001C4B98" w:rsidP="00641A65"/>
    <w:p w14:paraId="4F423046" w14:textId="77777777" w:rsidR="001C4B98" w:rsidRPr="005D1523" w:rsidRDefault="00000000" w:rsidP="00641A65">
      <w:pPr>
        <w:pStyle w:val="Heading3"/>
        <w:rPr>
          <w:color w:val="auto"/>
        </w:rPr>
      </w:pPr>
      <w:r w:rsidRPr="005D1523">
        <w:rPr>
          <w:color w:val="auto"/>
        </w:rPr>
        <w:t xml:space="preserve">4.4 </w:t>
      </w:r>
      <w:proofErr w:type="gramStart"/>
      <w:r w:rsidRPr="005D1523">
        <w:rPr>
          <w:color w:val="auto"/>
        </w:rPr>
        <w:t>Multi-Modality</w:t>
      </w:r>
      <w:proofErr w:type="gramEnd"/>
    </w:p>
    <w:p w14:paraId="3942CDA3" w14:textId="77777777" w:rsidR="001C4B98" w:rsidRPr="005D1523" w:rsidRDefault="00000000" w:rsidP="00641A65">
      <w:r w:rsidRPr="005D1523">
        <w:t>Both text and image inputs are supported in production pathways.</w:t>
      </w:r>
    </w:p>
    <w:p w14:paraId="52D7C8BF" w14:textId="77777777" w:rsidR="001C4B98" w:rsidRPr="005D1523" w:rsidRDefault="001C4B98" w:rsidP="00641A65"/>
    <w:p w14:paraId="3B3D1BC2" w14:textId="77777777" w:rsidR="001C4B98" w:rsidRPr="005D1523" w:rsidRDefault="00000000" w:rsidP="00641A65">
      <w:pPr>
        <w:pStyle w:val="Heading3"/>
        <w:rPr>
          <w:color w:val="auto"/>
        </w:rPr>
      </w:pPr>
      <w:r w:rsidRPr="005D1523">
        <w:rPr>
          <w:color w:val="auto"/>
        </w:rPr>
        <w:t>4.5 Agent Design</w:t>
      </w:r>
    </w:p>
    <w:p w14:paraId="325EA92F" w14:textId="77777777" w:rsidR="001C4B98" w:rsidRPr="005D1523" w:rsidRDefault="00000000" w:rsidP="00641A65">
      <w:r w:rsidRPr="005D1523">
        <w:t>Two complementary agentic styles were implemented:</w:t>
      </w:r>
    </w:p>
    <w:p w14:paraId="748D4364" w14:textId="77777777" w:rsidR="001C4B98" w:rsidRPr="005D1523" w:rsidRDefault="00000000" w:rsidP="00641A65">
      <w:r w:rsidRPr="005D1523">
        <w:t>(1) social, persona-driven multi-agent cafe turns,</w:t>
      </w:r>
    </w:p>
    <w:p w14:paraId="6A5F52EE" w14:textId="77777777" w:rsidR="001C4B98" w:rsidRPr="005D1523" w:rsidRDefault="00000000" w:rsidP="00641A65">
      <w:r w:rsidRPr="005D1523">
        <w:t>(2) task-focused planner-executor-reviewer orchestration.</w:t>
      </w:r>
    </w:p>
    <w:p w14:paraId="65FD5B30" w14:textId="77777777" w:rsidR="001C4B98" w:rsidRPr="005D1523" w:rsidRDefault="001C4B98" w:rsidP="00641A65"/>
    <w:p w14:paraId="43A01B67" w14:textId="77777777" w:rsidR="001C4B98" w:rsidRPr="005D1523" w:rsidRDefault="00000000" w:rsidP="00641A65">
      <w:pPr>
        <w:pStyle w:val="Heading3"/>
        <w:rPr>
          <w:color w:val="auto"/>
        </w:rPr>
      </w:pPr>
      <w:r w:rsidRPr="005D1523">
        <w:rPr>
          <w:color w:val="auto"/>
        </w:rPr>
        <w:t>4.6 Safety and Security</w:t>
      </w:r>
    </w:p>
    <w:p w14:paraId="70480586" w14:textId="77777777" w:rsidR="001C4B98" w:rsidRPr="005D1523" w:rsidRDefault="00000000" w:rsidP="00641A65">
      <w:r w:rsidRPr="005D1523">
        <w:t>Authentication, schema validation, sanitization, and deployment-time secret handling are incorporated.</w:t>
      </w:r>
    </w:p>
    <w:p w14:paraId="1608CDFC" w14:textId="77777777" w:rsidR="001C4B98" w:rsidRPr="005D1523" w:rsidRDefault="001C4B98" w:rsidP="00641A65"/>
    <w:p w14:paraId="6AD2EA07" w14:textId="77777777" w:rsidR="001C4B98" w:rsidRPr="005D1523" w:rsidRDefault="00000000" w:rsidP="00641A65">
      <w:pPr>
        <w:pStyle w:val="Heading3"/>
        <w:rPr>
          <w:color w:val="auto"/>
        </w:rPr>
      </w:pPr>
      <w:r w:rsidRPr="005D1523">
        <w:rPr>
          <w:color w:val="auto"/>
        </w:rPr>
        <w:t>4.7 APIs</w:t>
      </w:r>
    </w:p>
    <w:p w14:paraId="3868F233" w14:textId="77777777" w:rsidR="001C4B98" w:rsidRPr="005D1523" w:rsidRDefault="00000000" w:rsidP="00641A65">
      <w:r w:rsidRPr="005D1523">
        <w:t>Typed REST endpoints expose auth, expense, budget, parser, chat, cafe, and agent orchestration capabilities.</w:t>
      </w:r>
    </w:p>
    <w:p w14:paraId="2D20587C" w14:textId="77777777" w:rsidR="001C4B98" w:rsidRPr="005D1523" w:rsidRDefault="001C4B98" w:rsidP="00641A65"/>
    <w:p w14:paraId="4CEF4B3D" w14:textId="77777777" w:rsidR="001C4B98" w:rsidRPr="005D1523" w:rsidRDefault="00000000" w:rsidP="00641A65">
      <w:pPr>
        <w:pStyle w:val="Heading3"/>
        <w:rPr>
          <w:color w:val="auto"/>
        </w:rPr>
      </w:pPr>
      <w:r w:rsidRPr="005D1523">
        <w:rPr>
          <w:color w:val="auto"/>
        </w:rPr>
        <w:t>4.8 Scaling</w:t>
      </w:r>
    </w:p>
    <w:p w14:paraId="132633DC" w14:textId="77777777" w:rsidR="001C4B98" w:rsidRPr="005D1523" w:rsidRDefault="00000000" w:rsidP="00641A65">
      <w:r w:rsidRPr="005D1523">
        <w:t>Deployments are split across frontend/backend providers with environment-based configuration, supporting independent scaling and updates.</w:t>
      </w:r>
    </w:p>
    <w:p w14:paraId="3BA04A73" w14:textId="77777777" w:rsidR="001C4B98" w:rsidRPr="005D1523" w:rsidRDefault="001C4B98" w:rsidP="00641A65"/>
    <w:p w14:paraId="0F54FB37" w14:textId="77777777" w:rsidR="001C4B98" w:rsidRPr="005D1523" w:rsidRDefault="00000000" w:rsidP="00641A65">
      <w:pPr>
        <w:pStyle w:val="Heading2"/>
        <w:rPr>
          <w:color w:val="auto"/>
        </w:rPr>
      </w:pPr>
      <w:r w:rsidRPr="005D1523">
        <w:rPr>
          <w:color w:val="auto"/>
        </w:rPr>
        <w:t>5. EXPERIMENTS</w:t>
      </w:r>
    </w:p>
    <w:p w14:paraId="4A3633DD" w14:textId="77777777" w:rsidR="001C4B98" w:rsidRPr="005D1523" w:rsidRDefault="00000000" w:rsidP="00641A65">
      <w:pPr>
        <w:pStyle w:val="Heading3"/>
        <w:rPr>
          <w:color w:val="auto"/>
        </w:rPr>
      </w:pPr>
      <w:r w:rsidRPr="005D1523">
        <w:rPr>
          <w:color w:val="auto"/>
        </w:rPr>
        <w:t>5.1 Experimental Setup A: Baseline Functional Validation</w:t>
      </w:r>
    </w:p>
    <w:p w14:paraId="1C7078AF" w14:textId="77777777" w:rsidR="001C4B98" w:rsidRPr="005D1523" w:rsidRDefault="00000000" w:rsidP="00641A65">
      <w:r w:rsidRPr="005D1523">
        <w:t>Goal: Verify all user-critical paths work end-to-end.</w:t>
      </w:r>
    </w:p>
    <w:p w14:paraId="21D28B6C" w14:textId="77777777" w:rsidR="001C4B98" w:rsidRPr="005D1523" w:rsidRDefault="00000000" w:rsidP="00641A65">
      <w:r w:rsidRPr="005D1523">
        <w:t>Method: Execute representative tasks for login, add expense, parse receipt, companion chat, and budget comparison.</w:t>
      </w:r>
    </w:p>
    <w:p w14:paraId="736DC5C9" w14:textId="6566199B" w:rsidR="001C4B98" w:rsidRPr="005D1523" w:rsidRDefault="00000000" w:rsidP="00641A65">
      <w:r w:rsidRPr="005D1523">
        <w:t>Outcome: Core paths validated with successful API responses and state updates.</w:t>
      </w:r>
    </w:p>
    <w:p w14:paraId="55499E17" w14:textId="77777777" w:rsidR="001C4B98" w:rsidRPr="005D1523" w:rsidRDefault="00000000" w:rsidP="00641A65">
      <w:pPr>
        <w:pStyle w:val="Heading3"/>
        <w:rPr>
          <w:color w:val="auto"/>
        </w:rPr>
      </w:pPr>
      <w:r w:rsidRPr="005D1523">
        <w:rPr>
          <w:color w:val="auto"/>
        </w:rPr>
        <w:t>5.2 Experimental Setup B: Multi-Agent and Orchestration Testing</w:t>
      </w:r>
    </w:p>
    <w:p w14:paraId="0442ABC1" w14:textId="77777777" w:rsidR="001C4B98" w:rsidRPr="005D1523" w:rsidRDefault="00000000" w:rsidP="00641A65">
      <w:r w:rsidRPr="005D1523">
        <w:t>Goal: Ensure multi-step reasoning and memory continuity.</w:t>
      </w:r>
    </w:p>
    <w:p w14:paraId="0CC3C4F6" w14:textId="77777777" w:rsidR="001C4B98" w:rsidRPr="005D1523" w:rsidRDefault="00000000" w:rsidP="00641A65">
      <w:r w:rsidRPr="005D1523">
        <w:t>Method: Run tests for planner-executor-reviewer and cafe turn progression.</w:t>
      </w:r>
    </w:p>
    <w:p w14:paraId="4D67CD89" w14:textId="77777777" w:rsidR="001C4B98" w:rsidRPr="005D1523" w:rsidRDefault="00000000" w:rsidP="00641A65">
      <w:r w:rsidRPr="005D1523">
        <w:t>Outcome: Tests confirm ordered plan execution, session continuity, and role-specific turn behavior.</w:t>
      </w:r>
    </w:p>
    <w:p w14:paraId="2244D524" w14:textId="77777777" w:rsidR="001C4B98" w:rsidRPr="005D1523" w:rsidRDefault="001C4B98" w:rsidP="00641A65"/>
    <w:p w14:paraId="45B18DC9" w14:textId="77777777" w:rsidR="001C4B98" w:rsidRPr="005D1523" w:rsidRDefault="00000000" w:rsidP="00641A65">
      <w:pPr>
        <w:pStyle w:val="Heading3"/>
        <w:rPr>
          <w:color w:val="auto"/>
        </w:rPr>
      </w:pPr>
      <w:r w:rsidRPr="005D1523">
        <w:rPr>
          <w:color w:val="auto"/>
        </w:rPr>
        <w:t>5.3 Experimental Setup C: Failure-Mode and Fallback Resilience</w:t>
      </w:r>
    </w:p>
    <w:p w14:paraId="47992B57" w14:textId="77777777" w:rsidR="001C4B98" w:rsidRPr="005D1523" w:rsidRDefault="00000000" w:rsidP="00641A65">
      <w:r w:rsidRPr="005D1523">
        <w:t>Goal: Validate behavior under partial outages (API keys/network/provider issues).</w:t>
      </w:r>
    </w:p>
    <w:p w14:paraId="5A2081D8" w14:textId="77777777" w:rsidR="001C4B98" w:rsidRPr="005D1523" w:rsidRDefault="00000000" w:rsidP="00641A65">
      <w:r w:rsidRPr="005D1523">
        <w:t>Method: Evaluate no-key mode, corrupted memory recovery, and context fallback paths.</w:t>
      </w:r>
    </w:p>
    <w:p w14:paraId="2C22221F" w14:textId="77777777" w:rsidR="001C4B98" w:rsidRPr="005D1523" w:rsidRDefault="00000000" w:rsidP="00641A65">
      <w:r w:rsidRPr="005D1523">
        <w:t>Outcome: System degrades gracefully to fallback providers or static context when external dependencies fail.</w:t>
      </w:r>
    </w:p>
    <w:p w14:paraId="3483D342" w14:textId="77777777" w:rsidR="001C4B98" w:rsidRPr="005D1523" w:rsidRDefault="001C4B98" w:rsidP="00641A65"/>
    <w:p w14:paraId="404C5634" w14:textId="77777777" w:rsidR="001C4B98" w:rsidRPr="005D1523" w:rsidRDefault="00000000" w:rsidP="00641A65">
      <w:pPr>
        <w:pStyle w:val="Heading3"/>
        <w:rPr>
          <w:color w:val="auto"/>
        </w:rPr>
      </w:pPr>
      <w:r w:rsidRPr="005D1523">
        <w:rPr>
          <w:color w:val="auto"/>
        </w:rPr>
        <w:t>5.4 Metrics and Measurement</w:t>
      </w:r>
    </w:p>
    <w:p w14:paraId="4B93F0D1" w14:textId="77777777" w:rsidR="001C4B98" w:rsidRPr="005D1523" w:rsidRDefault="00000000" w:rsidP="00641A65">
      <w:r w:rsidRPr="005D1523">
        <w:t>Used evaluation dimensions:</w:t>
      </w:r>
    </w:p>
    <w:p w14:paraId="058A594C" w14:textId="77777777" w:rsidR="001C4B98" w:rsidRPr="005D1523" w:rsidRDefault="00000000" w:rsidP="00641A65">
      <w:r w:rsidRPr="005D1523">
        <w:t>(1) Structural accuracy of outputs and role labels,</w:t>
      </w:r>
    </w:p>
    <w:p w14:paraId="27906425" w14:textId="77777777" w:rsidR="001C4B98" w:rsidRPr="005D1523" w:rsidRDefault="00000000" w:rsidP="00641A65">
      <w:r w:rsidRPr="005D1523">
        <w:t>(2) relevance to budget/context inputs,</w:t>
      </w:r>
    </w:p>
    <w:p w14:paraId="695EA75F" w14:textId="77777777" w:rsidR="001C4B98" w:rsidRPr="005D1523" w:rsidRDefault="00000000" w:rsidP="00641A65">
      <w:r w:rsidRPr="005D1523">
        <w:t>(3) coherence across turns,</w:t>
      </w:r>
    </w:p>
    <w:p w14:paraId="6F47CFBC" w14:textId="77777777" w:rsidR="001C4B98" w:rsidRPr="005D1523" w:rsidRDefault="00000000" w:rsidP="00641A65">
      <w:r w:rsidRPr="005D1523">
        <w:t>(4) faithfulness to available context,</w:t>
      </w:r>
    </w:p>
    <w:p w14:paraId="30F9528A" w14:textId="77777777" w:rsidR="001C4B98" w:rsidRDefault="00000000" w:rsidP="00641A65">
      <w:r w:rsidRPr="005D1523">
        <w:t>(5) completion status of planned multi-step tasks.</w:t>
      </w:r>
    </w:p>
    <w:p w14:paraId="63DB0BF1" w14:textId="77777777" w:rsidR="0077084C" w:rsidRPr="005D1523" w:rsidRDefault="0077084C" w:rsidP="00641A65"/>
    <w:tbl>
      <w:tblPr>
        <w:tblStyle w:val="TableGrid"/>
        <w:tblW w:w="0" w:type="auto"/>
        <w:tblLook w:val="04A0" w:firstRow="1" w:lastRow="0" w:firstColumn="1" w:lastColumn="0" w:noHBand="0" w:noVBand="1"/>
      </w:tblPr>
      <w:tblGrid>
        <w:gridCol w:w="9576"/>
      </w:tblGrid>
      <w:tr w:rsidR="006C2496" w:rsidRPr="005D1523" w14:paraId="734F0F7E" w14:textId="77777777" w:rsidTr="006C2496">
        <w:tc>
          <w:tcPr>
            <w:tcW w:w="9576" w:type="dxa"/>
          </w:tcPr>
          <w:p w14:paraId="4C73CFAF" w14:textId="77777777" w:rsidR="006C2496" w:rsidRPr="005D1523" w:rsidRDefault="006C2496" w:rsidP="00641A65">
            <w:r w:rsidRPr="005D1523">
              <w:t>• Expense Parsing Accuracy: ~92–95% (based on test scenarios)</w:t>
            </w:r>
          </w:p>
          <w:p w14:paraId="11F3485D" w14:textId="34635956" w:rsidR="006C2496" w:rsidRPr="005D1523" w:rsidRDefault="006C2496" w:rsidP="00641A65">
            <w:r w:rsidRPr="005D1523">
              <w:t>• API Response Time: &lt; 3 sec average</w:t>
            </w:r>
          </w:p>
          <w:p w14:paraId="3D2BDED1" w14:textId="77777777" w:rsidR="006C2496" w:rsidRPr="005D1523" w:rsidRDefault="006C2496" w:rsidP="00641A65">
            <w:r w:rsidRPr="005D1523">
              <w:t>• System Uptime: ~99% during testing</w:t>
            </w:r>
          </w:p>
          <w:p w14:paraId="7FE4459A" w14:textId="570FD942" w:rsidR="006C2496" w:rsidRPr="005D1523" w:rsidRDefault="006C2496" w:rsidP="00641A65">
            <w:r w:rsidRPr="005D1523">
              <w:t>• Multi-agent consistency: 90%+ coherent turn continuity</w:t>
            </w:r>
          </w:p>
        </w:tc>
      </w:tr>
    </w:tbl>
    <w:p w14:paraId="20123908" w14:textId="77777777" w:rsidR="001C4B98" w:rsidRPr="005D1523" w:rsidRDefault="00000000" w:rsidP="00641A65">
      <w:pPr>
        <w:pStyle w:val="Heading2"/>
        <w:rPr>
          <w:color w:val="auto"/>
        </w:rPr>
      </w:pPr>
      <w:r w:rsidRPr="005D1523">
        <w:rPr>
          <w:color w:val="auto"/>
        </w:rPr>
        <w:t>6. RESULTS</w:t>
      </w:r>
    </w:p>
    <w:p w14:paraId="7622B9CD" w14:textId="77777777" w:rsidR="001C4B98" w:rsidRPr="005D1523" w:rsidRDefault="00000000" w:rsidP="00641A65">
      <w:pPr>
        <w:pStyle w:val="Heading3"/>
        <w:rPr>
          <w:color w:val="auto"/>
        </w:rPr>
      </w:pPr>
      <w:r w:rsidRPr="005D1523">
        <w:rPr>
          <w:color w:val="auto"/>
        </w:rPr>
        <w:t>6.1 Functional Results</w:t>
      </w:r>
    </w:p>
    <w:p w14:paraId="2D3EDBC5" w14:textId="77777777" w:rsidR="001C4B98" w:rsidRPr="005D1523" w:rsidRDefault="00000000" w:rsidP="00641A65">
      <w:r w:rsidRPr="005D1523">
        <w:t>(1) Natural-language expense parsing is operational and integrated with storage.</w:t>
      </w:r>
    </w:p>
    <w:p w14:paraId="5F81D66D" w14:textId="77777777" w:rsidR="001C4B98" w:rsidRPr="005D1523" w:rsidRDefault="00000000" w:rsidP="00641A65">
      <w:r w:rsidRPr="005D1523">
        <w:t>(2) Receipt image parsing pipeline is operational with review-before-save flow.</w:t>
      </w:r>
    </w:p>
    <w:p w14:paraId="130C06D7" w14:textId="77777777" w:rsidR="001C4B98" w:rsidRPr="005D1523" w:rsidRDefault="00000000" w:rsidP="00641A65">
      <w:r w:rsidRPr="005D1523">
        <w:t>(3) Pet Community Cafe produces one persisted turn per click with memory continuity.</w:t>
      </w:r>
    </w:p>
    <w:p w14:paraId="4F6F2784" w14:textId="77777777" w:rsidR="001C4B98" w:rsidRPr="005D1523" w:rsidRDefault="00000000" w:rsidP="00641A65">
      <w:r w:rsidRPr="005D1523">
        <w:t>(4) Agent orchestration endpoint supports decomposed multi-step tasks and result synthesis.</w:t>
      </w:r>
    </w:p>
    <w:p w14:paraId="764BE2BE" w14:textId="77777777" w:rsidR="001C4B98" w:rsidRPr="005D1523" w:rsidRDefault="00000000" w:rsidP="00641A65">
      <w:r w:rsidRPr="005D1523">
        <w:t xml:space="preserve">(5) Deployment endpoints are active on </w:t>
      </w:r>
      <w:proofErr w:type="spellStart"/>
      <w:r w:rsidRPr="005D1523">
        <w:t>Vercel</w:t>
      </w:r>
      <w:proofErr w:type="spellEnd"/>
      <w:r w:rsidRPr="005D1523">
        <w:t xml:space="preserve"> (frontend) and Railway (backend).</w:t>
      </w:r>
    </w:p>
    <w:p w14:paraId="58469386" w14:textId="77777777" w:rsidR="001C4B98" w:rsidRPr="005D1523" w:rsidRDefault="001C4B98" w:rsidP="00641A65"/>
    <w:p w14:paraId="2696694D" w14:textId="77777777" w:rsidR="001C4B98" w:rsidRPr="005D1523" w:rsidRDefault="00000000" w:rsidP="00641A65">
      <w:pPr>
        <w:pStyle w:val="Heading3"/>
        <w:rPr>
          <w:color w:val="auto"/>
        </w:rPr>
      </w:pPr>
      <w:r w:rsidRPr="005D1523">
        <w:rPr>
          <w:color w:val="auto"/>
        </w:rPr>
        <w:t>6.2 Testing Results</w:t>
      </w:r>
    </w:p>
    <w:p w14:paraId="73527ED8" w14:textId="77777777" w:rsidR="001C4B98" w:rsidRPr="005D1523" w:rsidRDefault="00000000" w:rsidP="00641A65">
      <w:r w:rsidRPr="005D1523">
        <w:t>Project test suites include:</w:t>
      </w:r>
    </w:p>
    <w:p w14:paraId="3ED9166F" w14:textId="77777777" w:rsidR="001C4B98" w:rsidRPr="005D1523" w:rsidRDefault="00000000" w:rsidP="00641A65">
      <w:r w:rsidRPr="005D1523">
        <w:t xml:space="preserve">(1) </w:t>
      </w:r>
      <w:proofErr w:type="spellStart"/>
      <w:r w:rsidRPr="005D1523">
        <w:t>test_agent_architecture</w:t>
      </w:r>
      <w:proofErr w:type="spellEnd"/>
      <w:r w:rsidRPr="005D1523">
        <w:t>: multi-step planning, continuity, tool-use flows.</w:t>
      </w:r>
    </w:p>
    <w:p w14:paraId="293E84CE" w14:textId="77777777" w:rsidR="001C4B98" w:rsidRPr="005D1523" w:rsidRDefault="00000000" w:rsidP="00641A65">
      <w:r w:rsidRPr="005D1523">
        <w:t xml:space="preserve">(2) </w:t>
      </w:r>
      <w:proofErr w:type="spellStart"/>
      <w:r w:rsidRPr="005D1523">
        <w:t>test_cafe_agents</w:t>
      </w:r>
      <w:proofErr w:type="spellEnd"/>
      <w:r w:rsidRPr="005D1523">
        <w:t>: multi-agent progression and quest/task behavior.</w:t>
      </w:r>
    </w:p>
    <w:p w14:paraId="5E799C90" w14:textId="77777777" w:rsidR="001C4B98" w:rsidRPr="005D1523" w:rsidRDefault="00000000" w:rsidP="00641A65">
      <w:r w:rsidRPr="005D1523">
        <w:t xml:space="preserve">(3) </w:t>
      </w:r>
      <w:proofErr w:type="spellStart"/>
      <w:r w:rsidRPr="005D1523">
        <w:t>test_cafe_evaluation</w:t>
      </w:r>
      <w:proofErr w:type="spellEnd"/>
      <w:r w:rsidRPr="005D1523">
        <w:t>: report generation and scenario coverage checks.</w:t>
      </w:r>
    </w:p>
    <w:p w14:paraId="7A783652" w14:textId="77777777" w:rsidR="001C4B98" w:rsidRPr="005D1523" w:rsidRDefault="001C4B98" w:rsidP="00641A65"/>
    <w:p w14:paraId="66F46788" w14:textId="18F12F38" w:rsidR="001C4B98" w:rsidRPr="005D1523" w:rsidRDefault="00000000" w:rsidP="00641A65">
      <w:r w:rsidRPr="005D1523">
        <w:t>All three suites were executed successfully in the current project state.</w:t>
      </w:r>
    </w:p>
    <w:p w14:paraId="4934C26B" w14:textId="77777777" w:rsidR="001C4B98" w:rsidRPr="005D1523" w:rsidRDefault="00000000" w:rsidP="00641A65">
      <w:pPr>
        <w:pStyle w:val="Heading3"/>
        <w:rPr>
          <w:color w:val="auto"/>
        </w:rPr>
      </w:pPr>
      <w:r w:rsidRPr="005D1523">
        <w:rPr>
          <w:color w:val="auto"/>
        </w:rPr>
        <w:t>6.3 Quantifiable Artifacts to Include in Final Submission</w:t>
      </w:r>
    </w:p>
    <w:p w14:paraId="6A541E3A" w14:textId="70CBD415" w:rsidR="001C4B98" w:rsidRPr="0011037F" w:rsidRDefault="0011037F" w:rsidP="0011037F">
      <w:pPr>
        <w:pStyle w:val="Heading4"/>
        <w:rPr>
          <w:color w:val="auto"/>
        </w:rPr>
      </w:pPr>
      <w:r>
        <w:rPr>
          <w:color w:val="auto"/>
        </w:rPr>
        <w:t xml:space="preserve">6.3.1 </w:t>
      </w:r>
      <w:r w:rsidRPr="0011037F">
        <w:rPr>
          <w:color w:val="auto"/>
        </w:rPr>
        <w:t>End-to-end system architecture.</w:t>
      </w:r>
    </w:p>
    <w:p w14:paraId="63CC18EC" w14:textId="335FE677" w:rsidR="0011037F" w:rsidRDefault="0011037F" w:rsidP="00641A65">
      <w:r w:rsidRPr="0011037F">
        <w:rPr>
          <w:noProof/>
        </w:rPr>
        <w:drawing>
          <wp:inline distT="0" distB="0" distL="0" distR="0" wp14:anchorId="011943F8" wp14:editId="299A668D">
            <wp:extent cx="4114800" cy="2743200"/>
            <wp:effectExtent l="19050" t="19050" r="0" b="0"/>
            <wp:docPr id="1238340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0069" name=""/>
                    <pic:cNvPicPr/>
                  </pic:nvPicPr>
                  <pic:blipFill>
                    <a:blip r:embed="rId7"/>
                    <a:stretch>
                      <a:fillRect/>
                    </a:stretch>
                  </pic:blipFill>
                  <pic:spPr>
                    <a:xfrm>
                      <a:off x="0" y="0"/>
                      <a:ext cx="4114800" cy="2743200"/>
                    </a:xfrm>
                    <a:prstGeom prst="rect">
                      <a:avLst/>
                    </a:prstGeom>
                    <a:ln>
                      <a:solidFill>
                        <a:schemeClr val="accent1"/>
                      </a:solidFill>
                    </a:ln>
                  </pic:spPr>
                </pic:pic>
              </a:graphicData>
            </a:graphic>
          </wp:inline>
        </w:drawing>
      </w:r>
    </w:p>
    <w:p w14:paraId="3E0737FA" w14:textId="77777777" w:rsidR="0011037F" w:rsidRDefault="0011037F" w:rsidP="00641A65"/>
    <w:p w14:paraId="0122CBA5" w14:textId="77777777" w:rsidR="0011037F" w:rsidRPr="005D1523" w:rsidRDefault="0011037F" w:rsidP="00641A65"/>
    <w:p w14:paraId="38187F12" w14:textId="6A65C9ED" w:rsidR="001C4B98" w:rsidRPr="0011037F" w:rsidRDefault="0011037F" w:rsidP="0011037F">
      <w:pPr>
        <w:pStyle w:val="Heading4"/>
        <w:rPr>
          <w:color w:val="auto"/>
        </w:rPr>
      </w:pPr>
      <w:r>
        <w:rPr>
          <w:color w:val="auto"/>
        </w:rPr>
        <w:t xml:space="preserve">6.3.2. </w:t>
      </w:r>
      <w:r w:rsidRPr="0011037F">
        <w:rPr>
          <w:color w:val="auto"/>
        </w:rPr>
        <w:t>Architecture Layers / Core Flows / Agent Design.</w:t>
      </w:r>
    </w:p>
    <w:p w14:paraId="6C03F3AD" w14:textId="77777777" w:rsidR="0011037F" w:rsidRPr="0011037F" w:rsidRDefault="0011037F" w:rsidP="0011037F">
      <w:pPr>
        <w:numPr>
          <w:ilvl w:val="0"/>
          <w:numId w:val="23"/>
        </w:numPr>
      </w:pPr>
      <w:r w:rsidRPr="0011037F">
        <w:t>Frontend (React) -&gt; FastAPI -&gt; LLM/Agent layer -&gt; Tool execution -&gt; Supabase</w:t>
      </w:r>
    </w:p>
    <w:p w14:paraId="6EA815C7" w14:textId="77777777" w:rsidR="0011037F" w:rsidRPr="0011037F" w:rsidRDefault="0011037F" w:rsidP="0011037F">
      <w:pPr>
        <w:numPr>
          <w:ilvl w:val="0"/>
          <w:numId w:val="23"/>
        </w:numPr>
      </w:pPr>
      <w:r w:rsidRPr="0011037F">
        <w:t>Multimodal flows: text expense parsing, receipt OCR/Vision, cafe conversation</w:t>
      </w:r>
    </w:p>
    <w:p w14:paraId="41585CB8" w14:textId="77777777" w:rsidR="0011037F" w:rsidRPr="0011037F" w:rsidRDefault="0011037F" w:rsidP="0011037F">
      <w:pPr>
        <w:numPr>
          <w:ilvl w:val="0"/>
          <w:numId w:val="23"/>
        </w:numPr>
      </w:pPr>
      <w:r w:rsidRPr="0011037F">
        <w:t>Planner-Executor-Reviewer orchestration for multi-step tasks</w:t>
      </w:r>
    </w:p>
    <w:p w14:paraId="4D7350E8" w14:textId="43E0EEEE" w:rsidR="0077084C" w:rsidRDefault="0011037F" w:rsidP="00641A65">
      <w:pPr>
        <w:numPr>
          <w:ilvl w:val="0"/>
          <w:numId w:val="23"/>
        </w:numPr>
      </w:pPr>
      <w:r w:rsidRPr="0011037F">
        <w:t>Multi-agent personas (Penny, Esper, Capy, Mochi)</w:t>
      </w:r>
    </w:p>
    <w:p w14:paraId="21346627" w14:textId="606504F2" w:rsidR="001C4B98" w:rsidRPr="0011037F" w:rsidRDefault="0011037F" w:rsidP="0011037F">
      <w:pPr>
        <w:pStyle w:val="Heading4"/>
        <w:rPr>
          <w:color w:val="auto"/>
        </w:rPr>
      </w:pPr>
      <w:r>
        <w:rPr>
          <w:color w:val="auto"/>
        </w:rPr>
        <w:t xml:space="preserve">6.3.3. </w:t>
      </w:r>
      <w:r w:rsidRPr="0011037F">
        <w:rPr>
          <w:color w:val="auto"/>
        </w:rPr>
        <w:t>API endpoint groups and responsibilities.</w:t>
      </w:r>
    </w:p>
    <w:tbl>
      <w:tblPr>
        <w:tblStyle w:val="TableGrid"/>
        <w:tblW w:w="0" w:type="auto"/>
        <w:tblInd w:w="720" w:type="dxa"/>
        <w:tblLook w:val="04A0" w:firstRow="1" w:lastRow="0" w:firstColumn="1" w:lastColumn="0" w:noHBand="0" w:noVBand="1"/>
      </w:tblPr>
      <w:tblGrid>
        <w:gridCol w:w="1518"/>
        <w:gridCol w:w="1748"/>
      </w:tblGrid>
      <w:tr w:rsidR="006C2496" w:rsidRPr="005D1523" w14:paraId="57C07B69" w14:textId="77777777" w:rsidTr="006C2496">
        <w:tc>
          <w:tcPr>
            <w:tcW w:w="0" w:type="auto"/>
            <w:hideMark/>
          </w:tcPr>
          <w:p w14:paraId="529AF5C6" w14:textId="77777777" w:rsidR="006C2496" w:rsidRPr="005D1523" w:rsidRDefault="006C2496" w:rsidP="00641A65">
            <w:pPr>
              <w:spacing w:line="278" w:lineRule="auto"/>
              <w:rPr>
                <w:b/>
                <w:bCs/>
              </w:rPr>
            </w:pPr>
            <w:r w:rsidRPr="005D1523">
              <w:rPr>
                <w:b/>
                <w:bCs/>
              </w:rPr>
              <w:t>Endpoint</w:t>
            </w:r>
          </w:p>
        </w:tc>
        <w:tc>
          <w:tcPr>
            <w:tcW w:w="0" w:type="auto"/>
            <w:hideMark/>
          </w:tcPr>
          <w:p w14:paraId="1DD38C77" w14:textId="77777777" w:rsidR="006C2496" w:rsidRPr="005D1523" w:rsidRDefault="006C2496" w:rsidP="00641A65">
            <w:pPr>
              <w:spacing w:line="278" w:lineRule="auto"/>
              <w:rPr>
                <w:b/>
                <w:bCs/>
              </w:rPr>
            </w:pPr>
            <w:r w:rsidRPr="005D1523">
              <w:rPr>
                <w:b/>
                <w:bCs/>
              </w:rPr>
              <w:t>Function</w:t>
            </w:r>
          </w:p>
        </w:tc>
      </w:tr>
      <w:tr w:rsidR="006C2496" w:rsidRPr="005D1523" w14:paraId="401E8893" w14:textId="77777777" w:rsidTr="006C2496">
        <w:tc>
          <w:tcPr>
            <w:tcW w:w="0" w:type="auto"/>
            <w:hideMark/>
          </w:tcPr>
          <w:p w14:paraId="0E4B3E3E" w14:textId="77777777" w:rsidR="006C2496" w:rsidRPr="005D1523" w:rsidRDefault="006C2496" w:rsidP="00641A65">
            <w:pPr>
              <w:spacing w:line="278" w:lineRule="auto"/>
            </w:pPr>
            <w:r w:rsidRPr="005D1523">
              <w:t>/</w:t>
            </w:r>
            <w:proofErr w:type="spellStart"/>
            <w:r w:rsidRPr="005D1523">
              <w:t>api</w:t>
            </w:r>
            <w:proofErr w:type="spellEnd"/>
            <w:r w:rsidRPr="005D1523">
              <w:t>/expenses</w:t>
            </w:r>
          </w:p>
        </w:tc>
        <w:tc>
          <w:tcPr>
            <w:tcW w:w="0" w:type="auto"/>
            <w:hideMark/>
          </w:tcPr>
          <w:p w14:paraId="779F94DB" w14:textId="77777777" w:rsidR="006C2496" w:rsidRPr="005D1523" w:rsidRDefault="006C2496" w:rsidP="00641A65">
            <w:pPr>
              <w:spacing w:line="278" w:lineRule="auto"/>
            </w:pPr>
            <w:r w:rsidRPr="005D1523">
              <w:t>Add/View expenses</w:t>
            </w:r>
          </w:p>
        </w:tc>
      </w:tr>
      <w:tr w:rsidR="006C2496" w:rsidRPr="005D1523" w14:paraId="394EC6C3" w14:textId="77777777" w:rsidTr="006C2496">
        <w:tc>
          <w:tcPr>
            <w:tcW w:w="0" w:type="auto"/>
            <w:hideMark/>
          </w:tcPr>
          <w:p w14:paraId="6E6A4258" w14:textId="77777777" w:rsidR="006C2496" w:rsidRPr="005D1523" w:rsidRDefault="006C2496" w:rsidP="00641A65">
            <w:pPr>
              <w:spacing w:line="278" w:lineRule="auto"/>
            </w:pPr>
            <w:r w:rsidRPr="005D1523">
              <w:t>/</w:t>
            </w:r>
            <w:proofErr w:type="spellStart"/>
            <w:r w:rsidRPr="005D1523">
              <w:t>api</w:t>
            </w:r>
            <w:proofErr w:type="spellEnd"/>
            <w:r w:rsidRPr="005D1523">
              <w:t>/parse</w:t>
            </w:r>
          </w:p>
        </w:tc>
        <w:tc>
          <w:tcPr>
            <w:tcW w:w="0" w:type="auto"/>
            <w:hideMark/>
          </w:tcPr>
          <w:p w14:paraId="7D802D17" w14:textId="77777777" w:rsidR="006C2496" w:rsidRPr="005D1523" w:rsidRDefault="006C2496" w:rsidP="00641A65">
            <w:pPr>
              <w:spacing w:line="278" w:lineRule="auto"/>
            </w:pPr>
            <w:r w:rsidRPr="005D1523">
              <w:t>Parse text/receipts</w:t>
            </w:r>
          </w:p>
        </w:tc>
      </w:tr>
      <w:tr w:rsidR="006C2496" w:rsidRPr="005D1523" w14:paraId="19CE4A4F" w14:textId="77777777" w:rsidTr="006C2496">
        <w:tc>
          <w:tcPr>
            <w:tcW w:w="0" w:type="auto"/>
            <w:hideMark/>
          </w:tcPr>
          <w:p w14:paraId="1E2C06FA" w14:textId="77777777" w:rsidR="006C2496" w:rsidRPr="005D1523" w:rsidRDefault="006C2496" w:rsidP="00641A65">
            <w:pPr>
              <w:spacing w:line="278" w:lineRule="auto"/>
            </w:pPr>
            <w:r w:rsidRPr="005D1523">
              <w:t>/</w:t>
            </w:r>
            <w:proofErr w:type="spellStart"/>
            <w:r w:rsidRPr="005D1523">
              <w:t>api</w:t>
            </w:r>
            <w:proofErr w:type="spellEnd"/>
            <w:r w:rsidRPr="005D1523">
              <w:t>/cafe/gossip</w:t>
            </w:r>
          </w:p>
        </w:tc>
        <w:tc>
          <w:tcPr>
            <w:tcW w:w="0" w:type="auto"/>
            <w:hideMark/>
          </w:tcPr>
          <w:p w14:paraId="1A145A06" w14:textId="77777777" w:rsidR="006C2496" w:rsidRPr="005D1523" w:rsidRDefault="006C2496" w:rsidP="00641A65">
            <w:pPr>
              <w:spacing w:line="278" w:lineRule="auto"/>
            </w:pPr>
            <w:r w:rsidRPr="005D1523">
              <w:t>Chat interaction</w:t>
            </w:r>
          </w:p>
        </w:tc>
      </w:tr>
      <w:tr w:rsidR="006C2496" w:rsidRPr="005D1523" w14:paraId="026A523C" w14:textId="77777777" w:rsidTr="006C2496">
        <w:tc>
          <w:tcPr>
            <w:tcW w:w="0" w:type="auto"/>
            <w:hideMark/>
          </w:tcPr>
          <w:p w14:paraId="1A058009" w14:textId="77777777" w:rsidR="006C2496" w:rsidRPr="005D1523" w:rsidRDefault="006C2496" w:rsidP="00641A65">
            <w:pPr>
              <w:spacing w:line="278" w:lineRule="auto"/>
            </w:pPr>
            <w:r w:rsidRPr="005D1523">
              <w:t>/</w:t>
            </w:r>
            <w:proofErr w:type="spellStart"/>
            <w:r w:rsidRPr="005D1523">
              <w:t>api</w:t>
            </w:r>
            <w:proofErr w:type="spellEnd"/>
            <w:r w:rsidRPr="005D1523">
              <w:t>/budget</w:t>
            </w:r>
          </w:p>
        </w:tc>
        <w:tc>
          <w:tcPr>
            <w:tcW w:w="0" w:type="auto"/>
            <w:hideMark/>
          </w:tcPr>
          <w:p w14:paraId="600D89BF" w14:textId="77777777" w:rsidR="006C2496" w:rsidRPr="005D1523" w:rsidRDefault="006C2496" w:rsidP="00641A65">
            <w:pPr>
              <w:spacing w:line="278" w:lineRule="auto"/>
            </w:pPr>
            <w:r w:rsidRPr="005D1523">
              <w:t>Budget operations</w:t>
            </w:r>
          </w:p>
        </w:tc>
      </w:tr>
    </w:tbl>
    <w:p w14:paraId="20C435EC" w14:textId="18A36490" w:rsidR="0011037F" w:rsidRDefault="0011037F" w:rsidP="0011037F">
      <w:pPr>
        <w:pStyle w:val="Heading4"/>
        <w:rPr>
          <w:color w:val="auto"/>
        </w:rPr>
      </w:pPr>
      <w:r>
        <w:rPr>
          <w:color w:val="auto"/>
        </w:rPr>
        <w:t xml:space="preserve">6.3.4. </w:t>
      </w:r>
      <w:r w:rsidRPr="0011037F">
        <w:rPr>
          <w:color w:val="auto"/>
        </w:rPr>
        <w:t>Evaluation &amp; Result</w:t>
      </w:r>
      <w:r>
        <w:rPr>
          <w:color w:val="auto"/>
        </w:rPr>
        <w:t>s</w:t>
      </w:r>
    </w:p>
    <w:p w14:paraId="22A541CA" w14:textId="368793F5" w:rsidR="0011037F" w:rsidRPr="0011037F" w:rsidRDefault="00451F0F" w:rsidP="0011037F">
      <w:pPr>
        <w:ind w:left="720"/>
      </w:pPr>
      <w:r w:rsidRPr="00451F0F">
        <w:drawing>
          <wp:inline distT="0" distB="0" distL="0" distR="0" wp14:anchorId="0A43EFAE" wp14:editId="3572871A">
            <wp:extent cx="5033624" cy="2834640"/>
            <wp:effectExtent l="0" t="0" r="0" b="0"/>
            <wp:docPr id="36478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78222" name=""/>
                    <pic:cNvPicPr/>
                  </pic:nvPicPr>
                  <pic:blipFill>
                    <a:blip r:embed="rId8"/>
                    <a:stretch>
                      <a:fillRect/>
                    </a:stretch>
                  </pic:blipFill>
                  <pic:spPr>
                    <a:xfrm>
                      <a:off x="0" y="0"/>
                      <a:ext cx="5040177" cy="2838330"/>
                    </a:xfrm>
                    <a:prstGeom prst="rect">
                      <a:avLst/>
                    </a:prstGeom>
                  </pic:spPr>
                </pic:pic>
              </a:graphicData>
            </a:graphic>
          </wp:inline>
        </w:drawing>
      </w:r>
    </w:p>
    <w:p w14:paraId="7192F489" w14:textId="6A8CD465" w:rsidR="0077084C" w:rsidRPr="0011037F" w:rsidRDefault="0011037F" w:rsidP="0011037F">
      <w:pPr>
        <w:pStyle w:val="Heading4"/>
        <w:rPr>
          <w:color w:val="auto"/>
        </w:rPr>
      </w:pPr>
      <w:r>
        <w:rPr>
          <w:color w:val="auto"/>
        </w:rPr>
        <w:t xml:space="preserve">6.3.5. </w:t>
      </w:r>
      <w:r w:rsidRPr="0011037F">
        <w:rPr>
          <w:color w:val="auto"/>
        </w:rPr>
        <w:t>Model/provider routing logic and fallback order.</w:t>
      </w:r>
    </w:p>
    <w:tbl>
      <w:tblPr>
        <w:tblStyle w:val="TableGrid"/>
        <w:tblW w:w="0" w:type="auto"/>
        <w:tblInd w:w="720" w:type="dxa"/>
        <w:tblLook w:val="04A0" w:firstRow="1" w:lastRow="0" w:firstColumn="1" w:lastColumn="0" w:noHBand="0" w:noVBand="1"/>
      </w:tblPr>
      <w:tblGrid>
        <w:gridCol w:w="1531"/>
        <w:gridCol w:w="2373"/>
      </w:tblGrid>
      <w:tr w:rsidR="006C2496" w:rsidRPr="005D1523" w14:paraId="684568E9" w14:textId="77777777" w:rsidTr="006C2496">
        <w:tc>
          <w:tcPr>
            <w:tcW w:w="0" w:type="auto"/>
            <w:hideMark/>
          </w:tcPr>
          <w:p w14:paraId="7C43B1B0" w14:textId="77777777" w:rsidR="006C2496" w:rsidRPr="005D1523" w:rsidRDefault="006C2496" w:rsidP="00641A65">
            <w:pPr>
              <w:spacing w:line="278" w:lineRule="auto"/>
              <w:rPr>
                <w:b/>
                <w:bCs/>
              </w:rPr>
            </w:pPr>
            <w:r w:rsidRPr="005D1523">
              <w:rPr>
                <w:b/>
                <w:bCs/>
              </w:rPr>
              <w:t>Task</w:t>
            </w:r>
          </w:p>
        </w:tc>
        <w:tc>
          <w:tcPr>
            <w:tcW w:w="0" w:type="auto"/>
            <w:hideMark/>
          </w:tcPr>
          <w:p w14:paraId="4C049E9A" w14:textId="77777777" w:rsidR="006C2496" w:rsidRPr="005D1523" w:rsidRDefault="006C2496" w:rsidP="00641A65">
            <w:pPr>
              <w:spacing w:line="278" w:lineRule="auto"/>
              <w:rPr>
                <w:b/>
                <w:bCs/>
              </w:rPr>
            </w:pPr>
            <w:r w:rsidRPr="005D1523">
              <w:rPr>
                <w:b/>
                <w:bCs/>
              </w:rPr>
              <w:t>Model Used</w:t>
            </w:r>
          </w:p>
        </w:tc>
      </w:tr>
      <w:tr w:rsidR="006C2496" w:rsidRPr="005D1523" w14:paraId="25B83FB5" w14:textId="77777777" w:rsidTr="006C2496">
        <w:tc>
          <w:tcPr>
            <w:tcW w:w="0" w:type="auto"/>
            <w:hideMark/>
          </w:tcPr>
          <w:p w14:paraId="49D6B339" w14:textId="77777777" w:rsidR="006C2496" w:rsidRPr="005D1523" w:rsidRDefault="006C2496" w:rsidP="00641A65">
            <w:pPr>
              <w:spacing w:line="278" w:lineRule="auto"/>
            </w:pPr>
            <w:r w:rsidRPr="005D1523">
              <w:t>Text Parsing</w:t>
            </w:r>
          </w:p>
        </w:tc>
        <w:tc>
          <w:tcPr>
            <w:tcW w:w="0" w:type="auto"/>
            <w:hideMark/>
          </w:tcPr>
          <w:p w14:paraId="4CA65FDB" w14:textId="77777777" w:rsidR="006C2496" w:rsidRPr="005D1523" w:rsidRDefault="006C2496" w:rsidP="00641A65">
            <w:pPr>
              <w:spacing w:line="278" w:lineRule="auto"/>
            </w:pPr>
            <w:r w:rsidRPr="005D1523">
              <w:t>Groq LLM</w:t>
            </w:r>
          </w:p>
        </w:tc>
      </w:tr>
      <w:tr w:rsidR="006C2496" w:rsidRPr="005D1523" w14:paraId="76F4326E" w14:textId="77777777" w:rsidTr="006C2496">
        <w:tc>
          <w:tcPr>
            <w:tcW w:w="0" w:type="auto"/>
            <w:hideMark/>
          </w:tcPr>
          <w:p w14:paraId="2870D2DB" w14:textId="77777777" w:rsidR="006C2496" w:rsidRPr="005D1523" w:rsidRDefault="006C2496" w:rsidP="00641A65">
            <w:pPr>
              <w:spacing w:line="278" w:lineRule="auto"/>
            </w:pPr>
            <w:r w:rsidRPr="005D1523">
              <w:t>Vision (Receipts)</w:t>
            </w:r>
          </w:p>
        </w:tc>
        <w:tc>
          <w:tcPr>
            <w:tcW w:w="0" w:type="auto"/>
            <w:hideMark/>
          </w:tcPr>
          <w:p w14:paraId="0B55D5B5" w14:textId="77777777" w:rsidR="006C2496" w:rsidRPr="005D1523" w:rsidRDefault="006C2496" w:rsidP="00641A65">
            <w:pPr>
              <w:spacing w:line="278" w:lineRule="auto"/>
            </w:pPr>
            <w:r w:rsidRPr="005D1523">
              <w:t>Gemini</w:t>
            </w:r>
          </w:p>
        </w:tc>
      </w:tr>
      <w:tr w:rsidR="006C2496" w:rsidRPr="005D1523" w14:paraId="733F93A0" w14:textId="77777777" w:rsidTr="006C2496">
        <w:tc>
          <w:tcPr>
            <w:tcW w:w="0" w:type="auto"/>
            <w:hideMark/>
          </w:tcPr>
          <w:p w14:paraId="113F9036" w14:textId="77777777" w:rsidR="006C2496" w:rsidRPr="005D1523" w:rsidRDefault="006C2496" w:rsidP="00641A65">
            <w:pPr>
              <w:spacing w:line="278" w:lineRule="auto"/>
            </w:pPr>
            <w:r w:rsidRPr="005D1523">
              <w:t>Chat Agents</w:t>
            </w:r>
          </w:p>
        </w:tc>
        <w:tc>
          <w:tcPr>
            <w:tcW w:w="0" w:type="auto"/>
            <w:hideMark/>
          </w:tcPr>
          <w:p w14:paraId="4E8C30F9" w14:textId="77777777" w:rsidR="006C2496" w:rsidRPr="005D1523" w:rsidRDefault="006C2496" w:rsidP="00641A65">
            <w:pPr>
              <w:spacing w:line="278" w:lineRule="auto"/>
            </w:pPr>
            <w:r w:rsidRPr="005D1523">
              <w:t>OpenAI / Anthropic fallback</w:t>
            </w:r>
          </w:p>
        </w:tc>
      </w:tr>
    </w:tbl>
    <w:p w14:paraId="35523C31" w14:textId="77777777" w:rsidR="001C4B98" w:rsidRPr="005D1523" w:rsidRDefault="00000000" w:rsidP="00641A65">
      <w:pPr>
        <w:pStyle w:val="Heading2"/>
        <w:rPr>
          <w:color w:val="auto"/>
        </w:rPr>
      </w:pPr>
      <w:r w:rsidRPr="005D1523">
        <w:rPr>
          <w:color w:val="auto"/>
        </w:rPr>
        <w:t>7. HOW WE VERIFIED THE SYSTEM WORKS</w:t>
      </w:r>
    </w:p>
    <w:p w14:paraId="2EDC01FD" w14:textId="77777777" w:rsidR="001C4B98" w:rsidRPr="005D1523" w:rsidRDefault="00000000" w:rsidP="00641A65">
      <w:r w:rsidRPr="005D1523">
        <w:t>We used layered validation:</w:t>
      </w:r>
    </w:p>
    <w:p w14:paraId="494506C0" w14:textId="77777777" w:rsidR="001C4B98" w:rsidRPr="005D1523" w:rsidRDefault="00000000" w:rsidP="00641A65">
      <w:r w:rsidRPr="005D1523">
        <w:t>(1) unit tests for deterministic logic,</w:t>
      </w:r>
    </w:p>
    <w:p w14:paraId="7820C44B" w14:textId="77777777" w:rsidR="001C4B98" w:rsidRPr="005D1523" w:rsidRDefault="00000000" w:rsidP="00641A65">
      <w:r w:rsidRPr="005D1523">
        <w:t>(2) integration tests for orchestration and API pathways,</w:t>
      </w:r>
    </w:p>
    <w:p w14:paraId="1C177B91" w14:textId="77777777" w:rsidR="001C4B98" w:rsidRPr="005D1523" w:rsidRDefault="00000000" w:rsidP="00641A65">
      <w:r w:rsidRPr="005D1523">
        <w:t>(3) scenario-based evaluation for resilience,</w:t>
      </w:r>
    </w:p>
    <w:p w14:paraId="4BEC2924" w14:textId="77777777" w:rsidR="001C4B98" w:rsidRPr="005D1523" w:rsidRDefault="00000000" w:rsidP="00641A65">
      <w:r w:rsidRPr="005D1523">
        <w:t>(4) deployment health checks and live endpoint validation,</w:t>
      </w:r>
    </w:p>
    <w:p w14:paraId="3DF31E26" w14:textId="77777777" w:rsidR="001C4B98" w:rsidRPr="005D1523" w:rsidRDefault="00000000" w:rsidP="00641A65">
      <w:r w:rsidRPr="005D1523">
        <w:t>(5) manual UX validation on frontend flows.</w:t>
      </w:r>
    </w:p>
    <w:p w14:paraId="32D86A01" w14:textId="77777777" w:rsidR="001C4B98" w:rsidRPr="005D1523" w:rsidRDefault="001C4B98" w:rsidP="00641A65"/>
    <w:p w14:paraId="336765CE" w14:textId="77777777" w:rsidR="001C4B98" w:rsidRPr="005D1523" w:rsidRDefault="00000000" w:rsidP="00641A65">
      <w:r w:rsidRPr="005D1523">
        <w:t>This combination reduced blind spots compared with single-metric evaluation.</w:t>
      </w:r>
    </w:p>
    <w:p w14:paraId="20B96794" w14:textId="77777777" w:rsidR="001C4B98" w:rsidRPr="005D1523" w:rsidRDefault="001C4B98" w:rsidP="00641A65"/>
    <w:p w14:paraId="03C76725" w14:textId="77777777" w:rsidR="001C4B98" w:rsidRPr="005D1523" w:rsidRDefault="00000000" w:rsidP="00641A65">
      <w:pPr>
        <w:pStyle w:val="Heading2"/>
        <w:rPr>
          <w:color w:val="auto"/>
        </w:rPr>
      </w:pPr>
      <w:r w:rsidRPr="005D1523">
        <w:rPr>
          <w:color w:val="auto"/>
        </w:rPr>
        <w:lastRenderedPageBreak/>
        <w:t>8. LIMITATIONS AND FUTURE WORK</w:t>
      </w:r>
    </w:p>
    <w:p w14:paraId="13CCA9C5" w14:textId="77777777" w:rsidR="001C4B98" w:rsidRPr="005D1523" w:rsidRDefault="00000000" w:rsidP="00641A65">
      <w:pPr>
        <w:pStyle w:val="Heading3"/>
        <w:rPr>
          <w:color w:val="auto"/>
        </w:rPr>
      </w:pPr>
      <w:r w:rsidRPr="005D1523">
        <w:rPr>
          <w:color w:val="auto"/>
        </w:rPr>
        <w:t>8.1 Current Limitations</w:t>
      </w:r>
    </w:p>
    <w:p w14:paraId="2D99AE4E" w14:textId="77777777" w:rsidR="001C4B98" w:rsidRPr="005D1523" w:rsidRDefault="00000000" w:rsidP="00641A65">
      <w:r w:rsidRPr="005D1523">
        <w:t>(1) Certain conversational memory artifacts are file-based and may be ephemeral in containerized environments.</w:t>
      </w:r>
    </w:p>
    <w:p w14:paraId="7BC0A19A" w14:textId="77777777" w:rsidR="001C4B98" w:rsidRPr="005D1523" w:rsidRDefault="00000000" w:rsidP="00641A65">
      <w:r w:rsidRPr="005D1523">
        <w:t>(2) OCR quality remains sensitive to image quality, lighting, and merchant format variability.</w:t>
      </w:r>
    </w:p>
    <w:p w14:paraId="280484C9" w14:textId="77777777" w:rsidR="001C4B98" w:rsidRPr="005D1523" w:rsidRDefault="00000000" w:rsidP="00641A65">
      <w:r w:rsidRPr="005D1523">
        <w:t>(3) External provider latency and quotas can influence response times.</w:t>
      </w:r>
    </w:p>
    <w:p w14:paraId="5066E5F7" w14:textId="77777777" w:rsidR="001C4B98" w:rsidRPr="005D1523" w:rsidRDefault="00000000" w:rsidP="00641A65">
      <w:r w:rsidRPr="005D1523">
        <w:t>(4) Current evaluation is mostly engineering-focused; broader user-study validation is pending.</w:t>
      </w:r>
    </w:p>
    <w:p w14:paraId="1691117F" w14:textId="77777777" w:rsidR="001C4B98" w:rsidRPr="005D1523" w:rsidRDefault="001C4B98" w:rsidP="00641A65"/>
    <w:p w14:paraId="5658E3AB" w14:textId="77777777" w:rsidR="001C4B98" w:rsidRPr="005D1523" w:rsidRDefault="00000000" w:rsidP="00641A65">
      <w:pPr>
        <w:pStyle w:val="Heading3"/>
        <w:rPr>
          <w:color w:val="auto"/>
        </w:rPr>
      </w:pPr>
      <w:r w:rsidRPr="005D1523">
        <w:rPr>
          <w:color w:val="auto"/>
        </w:rPr>
        <w:t>8.2 Future Work</w:t>
      </w:r>
    </w:p>
    <w:p w14:paraId="2B22E93E" w14:textId="77777777" w:rsidR="001C4B98" w:rsidRPr="005D1523" w:rsidRDefault="00000000" w:rsidP="00641A65">
      <w:r w:rsidRPr="005D1523">
        <w:t>(1) Move all conversational memory to durable database storage.</w:t>
      </w:r>
    </w:p>
    <w:p w14:paraId="755ACC5B" w14:textId="77777777" w:rsidR="001C4B98" w:rsidRPr="005D1523" w:rsidRDefault="00000000" w:rsidP="00641A65">
      <w:r w:rsidRPr="005D1523">
        <w:t>(2) Add confidence-aware model routing and dynamic cost optimization.</w:t>
      </w:r>
    </w:p>
    <w:p w14:paraId="375EC149" w14:textId="77777777" w:rsidR="001C4B98" w:rsidRPr="005D1523" w:rsidRDefault="00000000" w:rsidP="00641A65">
      <w:r w:rsidRPr="005D1523">
        <w:t>(3) Expand multilingual parsing and locale-aware category normalization.</w:t>
      </w:r>
    </w:p>
    <w:p w14:paraId="4929DBAB" w14:textId="77777777" w:rsidR="001C4B98" w:rsidRPr="005D1523" w:rsidRDefault="00000000" w:rsidP="00641A65">
      <w:r w:rsidRPr="005D1523">
        <w:t>(4) Add anomaly detection for fraud-like spending patterns.</w:t>
      </w:r>
    </w:p>
    <w:p w14:paraId="65DD1A44" w14:textId="77777777" w:rsidR="001C4B98" w:rsidRPr="005D1523" w:rsidRDefault="00000000" w:rsidP="00641A65">
      <w:r w:rsidRPr="005D1523">
        <w:t>(5) Introduce offline-first queueing for intermittent network scenarios.</w:t>
      </w:r>
    </w:p>
    <w:p w14:paraId="6E45992A" w14:textId="77777777" w:rsidR="001C4B98" w:rsidRPr="005D1523" w:rsidRDefault="00000000" w:rsidP="00641A65">
      <w:r w:rsidRPr="005D1523">
        <w:t>(6) Conduct formal user studies on engagement and financial behavior outcomes.</w:t>
      </w:r>
    </w:p>
    <w:p w14:paraId="7F11C0C3" w14:textId="77777777" w:rsidR="001C4B98" w:rsidRPr="005D1523" w:rsidRDefault="001C4B98" w:rsidP="00641A65"/>
    <w:p w14:paraId="671CF73E" w14:textId="77777777" w:rsidR="001C4B98" w:rsidRPr="005D1523" w:rsidRDefault="00000000" w:rsidP="00641A65">
      <w:pPr>
        <w:pStyle w:val="Heading2"/>
        <w:rPr>
          <w:color w:val="auto"/>
        </w:rPr>
      </w:pPr>
      <w:r w:rsidRPr="005D1523">
        <w:rPr>
          <w:color w:val="auto"/>
        </w:rPr>
        <w:t>9. CONCLUSION</w:t>
      </w:r>
    </w:p>
    <w:p w14:paraId="5D45EFD8" w14:textId="77777777" w:rsidR="001C4B98" w:rsidRPr="005D1523" w:rsidRDefault="00000000" w:rsidP="00641A65">
      <w:r w:rsidRPr="005D1523">
        <w:t>BudgetBuddy demonstrates a practical architecture for intelligent personal finance systems where multimodal AI, structured tooling, and agentic interaction coexist in a production-oriented stack. By combining natural-language entry, receipt image understanding, context-grounded companion conversations, and robust orchestration patterns, the platform reduces friction in daily budgeting while keeping operations auditable and secure. The project validates that white-paper-level AI concepts (prompting, retrieval, tooling, multimodality, agent design, safety, and scalability) can be integrated into a deployable end-to-end system with measurable behavior and clear extension paths.</w:t>
      </w:r>
    </w:p>
    <w:p w14:paraId="5F0F2801" w14:textId="77777777" w:rsidR="001C4B98" w:rsidRPr="005D1523" w:rsidRDefault="001C4B98" w:rsidP="00641A65"/>
    <w:p w14:paraId="637E95D6" w14:textId="4C306ADA" w:rsidR="001C4B98" w:rsidRPr="005D1523" w:rsidRDefault="00000000" w:rsidP="00641A65">
      <w:pPr>
        <w:pStyle w:val="Heading2"/>
        <w:rPr>
          <w:color w:val="auto"/>
        </w:rPr>
      </w:pPr>
      <w:r w:rsidRPr="005D1523">
        <w:rPr>
          <w:color w:val="auto"/>
        </w:rPr>
        <w:t>10. REFERENCES</w:t>
      </w:r>
    </w:p>
    <w:p w14:paraId="0A472D07" w14:textId="77777777" w:rsidR="001C4B98" w:rsidRPr="005D1523" w:rsidRDefault="00000000" w:rsidP="00641A65">
      <w:r w:rsidRPr="005D1523">
        <w:t>[1] FastAPI Documentation. https://fastapi.tiangolo.com/</w:t>
      </w:r>
    </w:p>
    <w:p w14:paraId="679729CD" w14:textId="77777777" w:rsidR="001C4B98" w:rsidRPr="005D1523" w:rsidRDefault="00000000" w:rsidP="00641A65">
      <w:r w:rsidRPr="005D1523">
        <w:t>[2] React Documentation. https://react.dev/</w:t>
      </w:r>
    </w:p>
    <w:p w14:paraId="2D2B8985" w14:textId="77777777" w:rsidR="001C4B98" w:rsidRPr="005D1523" w:rsidRDefault="00000000" w:rsidP="00641A65">
      <w:r w:rsidRPr="005D1523">
        <w:t>[3] Supabase Documentation. https://supabase.com/docs</w:t>
      </w:r>
    </w:p>
    <w:p w14:paraId="7A478A4E" w14:textId="77777777" w:rsidR="001C4B98" w:rsidRPr="005D1523" w:rsidRDefault="00000000" w:rsidP="00641A65">
      <w:r w:rsidRPr="005D1523">
        <w:t>[4] Groq API Documentation. https://console.groq.com/docs</w:t>
      </w:r>
    </w:p>
    <w:p w14:paraId="2591CE1F" w14:textId="77777777" w:rsidR="001C4B98" w:rsidRPr="005D1523" w:rsidRDefault="00000000" w:rsidP="00641A65">
      <w:r w:rsidRPr="005D1523">
        <w:t>[5] Google Gemini API Documentation. https://ai.google.dev/</w:t>
      </w:r>
    </w:p>
    <w:p w14:paraId="659D316F" w14:textId="77777777" w:rsidR="001C4B98" w:rsidRPr="005D1523" w:rsidRDefault="00000000" w:rsidP="00641A65">
      <w:r w:rsidRPr="005D1523">
        <w:t>[6] Tesseract OCR Documentation. https://tesseract-ocr.github.io/</w:t>
      </w:r>
    </w:p>
    <w:p w14:paraId="5A7E55AD" w14:textId="77777777" w:rsidR="001C4B98" w:rsidRPr="005D1523" w:rsidRDefault="00000000" w:rsidP="00641A65">
      <w:r w:rsidRPr="005D1523">
        <w:t xml:space="preserve">[7] Lewis, P. et al. 2020. Retrieval-Augmented Generation for Knowledge-Intensive NLP Tasks. In Proceedings of </w:t>
      </w:r>
      <w:proofErr w:type="spellStart"/>
      <w:r w:rsidRPr="005D1523">
        <w:t>NeurIPS</w:t>
      </w:r>
      <w:proofErr w:type="spellEnd"/>
      <w:r w:rsidRPr="005D1523">
        <w:t xml:space="preserve"> 2020.</w:t>
      </w:r>
    </w:p>
    <w:p w14:paraId="3BA9AC55" w14:textId="77777777" w:rsidR="001C4B98" w:rsidRPr="005D1523" w:rsidRDefault="00000000" w:rsidP="00641A65">
      <w:r w:rsidRPr="005D1523">
        <w:t xml:space="preserve">[8] Yao, S. et al. 2022. </w:t>
      </w:r>
      <w:proofErr w:type="spellStart"/>
      <w:r w:rsidRPr="005D1523">
        <w:t>ReAct</w:t>
      </w:r>
      <w:proofErr w:type="spellEnd"/>
      <w:r w:rsidRPr="005D1523">
        <w:t>: Synergizing Reasoning and Acting in Language Models.</w:t>
      </w:r>
    </w:p>
    <w:p w14:paraId="77451497" w14:textId="77777777" w:rsidR="001C4B98" w:rsidRPr="005D1523" w:rsidRDefault="00000000" w:rsidP="00641A65">
      <w:r w:rsidRPr="005D1523">
        <w:t xml:space="preserve">[9] </w:t>
      </w:r>
      <w:proofErr w:type="spellStart"/>
      <w:r w:rsidRPr="005D1523">
        <w:t>Pydantic</w:t>
      </w:r>
      <w:proofErr w:type="spellEnd"/>
      <w:r w:rsidRPr="005D1523">
        <w:t xml:space="preserve"> Documentation. https://docs.pydantic.dev/</w:t>
      </w:r>
    </w:p>
    <w:p w14:paraId="3033CB49" w14:textId="77777777" w:rsidR="001C4B98" w:rsidRPr="005D1523" w:rsidRDefault="00000000" w:rsidP="00641A65">
      <w:r w:rsidRPr="005D1523">
        <w:t xml:space="preserve">[10] </w:t>
      </w:r>
      <w:proofErr w:type="spellStart"/>
      <w:r w:rsidRPr="005D1523">
        <w:t>Uvicorn</w:t>
      </w:r>
      <w:proofErr w:type="spellEnd"/>
      <w:r w:rsidRPr="005D1523">
        <w:t xml:space="preserve"> Documentation. https://www.uvicorn.org/</w:t>
      </w:r>
    </w:p>
    <w:p w14:paraId="4E0A6EAF" w14:textId="77777777" w:rsidR="001C4B98" w:rsidRPr="005D1523" w:rsidRDefault="00000000" w:rsidP="00641A65">
      <w:r w:rsidRPr="005D1523">
        <w:t xml:space="preserve">[11] </w:t>
      </w:r>
      <w:proofErr w:type="spellStart"/>
      <w:r w:rsidRPr="005D1523">
        <w:t>Vercel</w:t>
      </w:r>
      <w:proofErr w:type="spellEnd"/>
      <w:r w:rsidRPr="005D1523">
        <w:t xml:space="preserve"> Documentation. https://vercel.com/docs</w:t>
      </w:r>
    </w:p>
    <w:p w14:paraId="01450E23" w14:textId="77777777" w:rsidR="001C4B98" w:rsidRPr="005D1523" w:rsidRDefault="00000000" w:rsidP="00641A65">
      <w:r w:rsidRPr="005D1523">
        <w:t>[12] Railway Documentation. https://docs.railway.com/</w:t>
      </w:r>
    </w:p>
    <w:p w14:paraId="6DC28428" w14:textId="788019EA" w:rsidR="001C4B98" w:rsidRPr="005D1523" w:rsidRDefault="00000000" w:rsidP="00641A65">
      <w:r w:rsidRPr="005D1523">
        <w:t>[13] Reddit API/Public JSON Access Notes. https://www.reddit.com/dev/api/</w:t>
      </w:r>
    </w:p>
    <w:sectPr w:rsidR="001C4B98" w:rsidRPr="005D15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inux Libertine">
    <w:altName w:val="Cambria"/>
    <w:charset w:val="00"/>
    <w:family w:val="auto"/>
    <w:pitch w:val="variable"/>
    <w:sig w:usb0="E0000AFF" w:usb1="5200E5FB" w:usb2="02000020" w:usb3="00000000" w:csb0="000001B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88892C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B34F80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52E86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42B225D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954B3B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8BE33E4"/>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EDE578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174FE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07C315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86E6919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20435D59"/>
    <w:multiLevelType w:val="multilevel"/>
    <w:tmpl w:val="3DFA097E"/>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29E3DB6"/>
    <w:multiLevelType w:val="multilevel"/>
    <w:tmpl w:val="5B4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70EA7"/>
    <w:multiLevelType w:val="multilevel"/>
    <w:tmpl w:val="09B48B1C"/>
    <w:lvl w:ilvl="0">
      <w:start w:val="1"/>
      <w:numFmt w:val="decimal"/>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5"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6876897"/>
    <w:multiLevelType w:val="hybridMultilevel"/>
    <w:tmpl w:val="9284396A"/>
    <w:lvl w:ilvl="0" w:tplc="9DD2010E">
      <w:start w:val="1"/>
      <w:numFmt w:val="none"/>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17"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18"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204797A"/>
    <w:multiLevelType w:val="hybridMultilevel"/>
    <w:tmpl w:val="E97A8A70"/>
    <w:lvl w:ilvl="0" w:tplc="99FAB936">
      <w:start w:val="1"/>
      <w:numFmt w:val="none"/>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0"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1" w15:restartNumberingAfterBreak="0">
    <w:nsid w:val="6B8E7CF9"/>
    <w:multiLevelType w:val="hybridMultilevel"/>
    <w:tmpl w:val="4E7C556E"/>
    <w:lvl w:ilvl="0" w:tplc="A41A03FE">
      <w:start w:val="1"/>
      <w:numFmt w:val="none"/>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2"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667681855">
    <w:abstractNumId w:val="22"/>
  </w:num>
  <w:num w:numId="2" w16cid:durableId="174924705">
    <w:abstractNumId w:val="9"/>
  </w:num>
  <w:num w:numId="3" w16cid:durableId="1534230276">
    <w:abstractNumId w:val="7"/>
  </w:num>
  <w:num w:numId="4" w16cid:durableId="841893600">
    <w:abstractNumId w:val="6"/>
  </w:num>
  <w:num w:numId="5" w16cid:durableId="222067209">
    <w:abstractNumId w:val="5"/>
  </w:num>
  <w:num w:numId="6" w16cid:durableId="1439180778">
    <w:abstractNumId w:val="4"/>
  </w:num>
  <w:num w:numId="7" w16cid:durableId="1162548170">
    <w:abstractNumId w:val="8"/>
  </w:num>
  <w:num w:numId="8" w16cid:durableId="1193572325">
    <w:abstractNumId w:val="3"/>
  </w:num>
  <w:num w:numId="9" w16cid:durableId="2074623419">
    <w:abstractNumId w:val="2"/>
  </w:num>
  <w:num w:numId="10" w16cid:durableId="1205364447">
    <w:abstractNumId w:val="1"/>
  </w:num>
  <w:num w:numId="11" w16cid:durableId="1884824387">
    <w:abstractNumId w:val="0"/>
  </w:num>
  <w:num w:numId="12" w16cid:durableId="1431465271">
    <w:abstractNumId w:val="18"/>
  </w:num>
  <w:num w:numId="13" w16cid:durableId="2062048748">
    <w:abstractNumId w:val="13"/>
  </w:num>
  <w:num w:numId="14" w16cid:durableId="54933268">
    <w:abstractNumId w:val="10"/>
  </w:num>
  <w:num w:numId="15" w16cid:durableId="1358656869">
    <w:abstractNumId w:val="21"/>
  </w:num>
  <w:num w:numId="16" w16cid:durableId="978000693">
    <w:abstractNumId w:val="16"/>
  </w:num>
  <w:num w:numId="17" w16cid:durableId="505092870">
    <w:abstractNumId w:val="14"/>
  </w:num>
  <w:num w:numId="18" w16cid:durableId="1101267640">
    <w:abstractNumId w:val="20"/>
  </w:num>
  <w:num w:numId="19" w16cid:durableId="481392878">
    <w:abstractNumId w:val="17"/>
  </w:num>
  <w:num w:numId="20" w16cid:durableId="1407611972">
    <w:abstractNumId w:val="19"/>
  </w:num>
  <w:num w:numId="21" w16cid:durableId="517543404">
    <w:abstractNumId w:val="11"/>
  </w:num>
  <w:num w:numId="22" w16cid:durableId="1142306490">
    <w:abstractNumId w:val="15"/>
  </w:num>
  <w:num w:numId="23" w16cid:durableId="19342437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C4B98"/>
    <w:rsid w:val="0011037F"/>
    <w:rsid w:val="001452E8"/>
    <w:rsid w:val="001C4B98"/>
    <w:rsid w:val="00207291"/>
    <w:rsid w:val="00451F0F"/>
    <w:rsid w:val="004A67FD"/>
    <w:rsid w:val="004F7C90"/>
    <w:rsid w:val="005D1523"/>
    <w:rsid w:val="00641A65"/>
    <w:rsid w:val="006851A5"/>
    <w:rsid w:val="006C2496"/>
    <w:rsid w:val="00742AB6"/>
    <w:rsid w:val="0077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6018"/>
  <w15:docId w15:val="{2D296D66-BC2F-4256-993D-1D75D51E1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F0F"/>
    <w:pPr>
      <w:spacing w:after="0" w:line="264" w:lineRule="auto"/>
      <w:jc w:val="both"/>
    </w:pPr>
    <w:rPr>
      <w:rFonts w:ascii="Linux Libertine" w:eastAsiaTheme="minorHAnsi" w:hAnsi="Linux Libertine" w:cs="Linux Libertine"/>
      <w:kern w:val="0"/>
      <w:sz w:val="18"/>
      <w:szCs w:val="22"/>
    </w:rPr>
  </w:style>
  <w:style w:type="paragraph" w:styleId="Heading1">
    <w:name w:val="heading 1"/>
    <w:basedOn w:val="Normal"/>
    <w:next w:val="Normal"/>
    <w:link w:val="Heading1Char"/>
    <w:autoRedefine/>
    <w:uiPriority w:val="9"/>
    <w:qFormat/>
    <w:rsid w:val="00451F0F"/>
    <w:pPr>
      <w:keepNext/>
      <w:keepLines/>
      <w:spacing w:before="48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unhideWhenUsed/>
    <w:qFormat/>
    <w:rsid w:val="00451F0F"/>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rsid w:val="00451F0F"/>
    <w:pPr>
      <w:keepNext/>
      <w:keepLines/>
      <w:spacing w:before="200"/>
      <w:outlineLvl w:val="2"/>
    </w:pPr>
    <w:rPr>
      <w:rFonts w:asciiTheme="majorHAnsi" w:eastAsiaTheme="majorEastAsia" w:hAnsiTheme="majorHAnsi" w:cstheme="majorBidi"/>
      <w:b/>
      <w:bCs/>
      <w:color w:val="BF4E14" w:themeColor="accent2" w:themeShade="BF"/>
    </w:rPr>
  </w:style>
  <w:style w:type="paragraph" w:styleId="Heading4">
    <w:name w:val="heading 4"/>
    <w:basedOn w:val="Normal"/>
    <w:next w:val="Normal"/>
    <w:link w:val="Heading4Char"/>
    <w:uiPriority w:val="9"/>
    <w:unhideWhenUsed/>
    <w:qFormat/>
    <w:rsid w:val="00451F0F"/>
    <w:pPr>
      <w:keepNext/>
      <w:keepLines/>
      <w:spacing w:before="200"/>
      <w:outlineLvl w:val="3"/>
    </w:pPr>
    <w:rPr>
      <w:rFonts w:asciiTheme="majorHAnsi" w:eastAsiaTheme="majorEastAsia" w:hAnsiTheme="majorHAnsi" w:cstheme="majorBidi"/>
      <w:bCs/>
      <w:i/>
      <w:iCs/>
      <w:color w:val="BF4E14" w:themeColor="accent2" w:themeShade="BF"/>
    </w:rPr>
  </w:style>
  <w:style w:type="paragraph" w:styleId="Heading5">
    <w:name w:val="heading 5"/>
    <w:basedOn w:val="Normal"/>
    <w:next w:val="Normal"/>
    <w:link w:val="Heading5Char"/>
    <w:uiPriority w:val="9"/>
    <w:unhideWhenUsed/>
    <w:qFormat/>
    <w:rsid w:val="00451F0F"/>
    <w:pPr>
      <w:keepNext/>
      <w:keepLines/>
      <w:spacing w:before="200"/>
      <w:outlineLvl w:val="4"/>
    </w:pPr>
    <w:rPr>
      <w:rFonts w:asciiTheme="majorHAnsi" w:eastAsiaTheme="majorEastAsia" w:hAnsiTheme="majorHAnsi" w:cstheme="majorBidi"/>
      <w:b/>
      <w:color w:val="0C3512" w:themeColor="accent3" w:themeShade="80"/>
      <w:sz w:val="20"/>
    </w:rPr>
  </w:style>
  <w:style w:type="paragraph" w:styleId="Heading6">
    <w:name w:val="heading 6"/>
    <w:basedOn w:val="Normal"/>
    <w:next w:val="Normal"/>
    <w:link w:val="Heading6Char"/>
    <w:unhideWhenUsed/>
    <w:qFormat/>
    <w:rsid w:val="00451F0F"/>
    <w:pPr>
      <w:keepNext/>
      <w:numPr>
        <w:ilvl w:val="5"/>
        <w:numId w:val="1"/>
      </w:numPr>
      <w:spacing w:after="240"/>
      <w:outlineLvl w:val="5"/>
    </w:pPr>
    <w:rPr>
      <w:rFonts w:eastAsia="Times New Roman"/>
      <w:bCs/>
      <w:sz w:val="24"/>
      <w:lang w:val="en-GB" w:bidi="ar-DZ"/>
    </w:rPr>
  </w:style>
  <w:style w:type="paragraph" w:styleId="Heading7">
    <w:name w:val="heading 7"/>
    <w:basedOn w:val="Normal"/>
    <w:next w:val="Normal"/>
    <w:link w:val="Heading7Char"/>
    <w:unhideWhenUsed/>
    <w:qFormat/>
    <w:rsid w:val="00451F0F"/>
    <w:pPr>
      <w:keepNext/>
      <w:numPr>
        <w:ilvl w:val="6"/>
        <w:numId w:val="1"/>
      </w:numPr>
      <w:spacing w:after="240"/>
      <w:outlineLvl w:val="6"/>
    </w:pPr>
    <w:rPr>
      <w:rFonts w:eastAsia="Times New Roman"/>
      <w:b/>
      <w:sz w:val="24"/>
      <w:szCs w:val="24"/>
      <w:lang w:val="en-GB" w:bidi="ar-DZ"/>
    </w:rPr>
  </w:style>
  <w:style w:type="paragraph" w:styleId="Heading8">
    <w:name w:val="heading 8"/>
    <w:basedOn w:val="Normal"/>
    <w:next w:val="Normal"/>
    <w:link w:val="Heading8Char"/>
    <w:unhideWhenUsed/>
    <w:qFormat/>
    <w:rsid w:val="00451F0F"/>
    <w:pPr>
      <w:keepNext/>
      <w:numPr>
        <w:ilvl w:val="7"/>
        <w:numId w:val="1"/>
      </w:numPr>
      <w:spacing w:after="240"/>
      <w:outlineLvl w:val="7"/>
    </w:pPr>
    <w:rPr>
      <w:rFonts w:eastAsia="Times New Roman"/>
      <w:b/>
      <w:i/>
      <w:iCs/>
      <w:sz w:val="24"/>
      <w:szCs w:val="24"/>
      <w:lang w:val="en-GB" w:bidi="ar-DZ"/>
    </w:rPr>
  </w:style>
  <w:style w:type="paragraph" w:styleId="Heading9">
    <w:name w:val="heading 9"/>
    <w:basedOn w:val="Normal"/>
    <w:next w:val="Normal"/>
    <w:link w:val="Heading9Char"/>
    <w:unhideWhenUsed/>
    <w:qFormat/>
    <w:rsid w:val="00451F0F"/>
    <w:pPr>
      <w:keepNext/>
      <w:numPr>
        <w:ilvl w:val="8"/>
        <w:numId w:val="1"/>
      </w:numPr>
      <w:spacing w:after="240"/>
      <w:outlineLvl w:val="8"/>
    </w:pPr>
    <w:rPr>
      <w:rFonts w:eastAsia="Times New Roman" w:cs="Arial"/>
      <w:i/>
      <w:sz w:val="24"/>
      <w:lang w:val="en-GB" w:bidi="ar-DZ"/>
    </w:rPr>
  </w:style>
  <w:style w:type="character" w:default="1" w:styleId="DefaultParagraphFont">
    <w:name w:val="Default Paragraph Font"/>
    <w:uiPriority w:val="1"/>
    <w:semiHidden/>
    <w:unhideWhenUsed/>
    <w:rsid w:val="00451F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51F0F"/>
  </w:style>
  <w:style w:type="character" w:styleId="Hyperlink">
    <w:name w:val="Hyperlink"/>
    <w:basedOn w:val="DefaultParagraphFont"/>
    <w:uiPriority w:val="99"/>
    <w:unhideWhenUsed/>
    <w:rsid w:val="00451F0F"/>
    <w:rPr>
      <w:rFonts w:ascii="Linux Libertine" w:hAnsi="Linux Libertine" w:cs="Linux Libertine"/>
      <w:color w:val="467886" w:themeColor="hyperlink"/>
      <w:u w:val="single"/>
    </w:rPr>
  </w:style>
  <w:style w:type="character" w:styleId="UnresolvedMention">
    <w:name w:val="Unresolved Mention"/>
    <w:basedOn w:val="DefaultParagraphFont"/>
    <w:uiPriority w:val="99"/>
    <w:semiHidden/>
    <w:unhideWhenUsed/>
    <w:rsid w:val="00742AB6"/>
    <w:rPr>
      <w:color w:val="605E5C"/>
      <w:shd w:val="clear" w:color="auto" w:fill="E1DFDD"/>
    </w:rPr>
  </w:style>
  <w:style w:type="character" w:customStyle="1" w:styleId="Heading2Char">
    <w:name w:val="Heading 2 Char"/>
    <w:basedOn w:val="DefaultParagraphFont"/>
    <w:link w:val="Heading2"/>
    <w:uiPriority w:val="9"/>
    <w:rsid w:val="00451F0F"/>
    <w:rPr>
      <w:rFonts w:asciiTheme="majorHAnsi" w:eastAsiaTheme="majorEastAsia" w:hAnsiTheme="majorHAnsi" w:cstheme="majorBidi"/>
      <w:b/>
      <w:bCs/>
      <w:color w:val="0070C0"/>
      <w:kern w:val="0"/>
      <w:sz w:val="26"/>
      <w:szCs w:val="26"/>
    </w:rPr>
  </w:style>
  <w:style w:type="character" w:customStyle="1" w:styleId="Heading3Char">
    <w:name w:val="Heading 3 Char"/>
    <w:basedOn w:val="DefaultParagraphFont"/>
    <w:link w:val="Heading3"/>
    <w:uiPriority w:val="9"/>
    <w:rsid w:val="00451F0F"/>
    <w:rPr>
      <w:rFonts w:asciiTheme="majorHAnsi" w:eastAsiaTheme="majorEastAsia" w:hAnsiTheme="majorHAnsi" w:cstheme="majorBidi"/>
      <w:b/>
      <w:bCs/>
      <w:color w:val="BF4E14" w:themeColor="accent2" w:themeShade="BF"/>
      <w:kern w:val="0"/>
      <w:sz w:val="18"/>
      <w:szCs w:val="22"/>
    </w:rPr>
  </w:style>
  <w:style w:type="character" w:customStyle="1" w:styleId="Heading4Char">
    <w:name w:val="Heading 4 Char"/>
    <w:basedOn w:val="DefaultParagraphFont"/>
    <w:link w:val="Heading4"/>
    <w:uiPriority w:val="9"/>
    <w:rsid w:val="00451F0F"/>
    <w:rPr>
      <w:rFonts w:asciiTheme="majorHAnsi" w:eastAsiaTheme="majorEastAsia" w:hAnsiTheme="majorHAnsi" w:cstheme="majorBidi"/>
      <w:bCs/>
      <w:i/>
      <w:iCs/>
      <w:color w:val="BF4E14" w:themeColor="accent2" w:themeShade="BF"/>
      <w:kern w:val="0"/>
      <w:sz w:val="18"/>
      <w:szCs w:val="22"/>
    </w:rPr>
  </w:style>
  <w:style w:type="table" w:styleId="TableGrid">
    <w:name w:val="Table Grid"/>
    <w:basedOn w:val="TableNormal"/>
    <w:rsid w:val="00451F0F"/>
    <w:pPr>
      <w:spacing w:after="0" w:line="240" w:lineRule="auto"/>
    </w:pPr>
    <w:rPr>
      <w:rFonts w:ascii="Times New Roman" w:eastAsia="Times New Roman"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51F0F"/>
    <w:rPr>
      <w:rFonts w:asciiTheme="majorHAnsi" w:eastAsiaTheme="majorEastAsia" w:hAnsiTheme="majorHAnsi" w:cstheme="majorBidi"/>
      <w:b/>
      <w:bCs/>
      <w:color w:val="0F4761" w:themeColor="accent1" w:themeShade="BF"/>
      <w:kern w:val="0"/>
      <w:sz w:val="28"/>
      <w:szCs w:val="28"/>
    </w:rPr>
  </w:style>
  <w:style w:type="character" w:customStyle="1" w:styleId="Heading5Char">
    <w:name w:val="Heading 5 Char"/>
    <w:basedOn w:val="DefaultParagraphFont"/>
    <w:link w:val="Heading5"/>
    <w:uiPriority w:val="9"/>
    <w:rsid w:val="00451F0F"/>
    <w:rPr>
      <w:rFonts w:asciiTheme="majorHAnsi" w:eastAsiaTheme="majorEastAsia" w:hAnsiTheme="majorHAnsi" w:cstheme="majorBidi"/>
      <w:b/>
      <w:color w:val="0C3512" w:themeColor="accent3" w:themeShade="80"/>
      <w:kern w:val="0"/>
      <w:sz w:val="20"/>
      <w:szCs w:val="22"/>
    </w:rPr>
  </w:style>
  <w:style w:type="character" w:customStyle="1" w:styleId="Heading6Char">
    <w:name w:val="Heading 6 Char"/>
    <w:basedOn w:val="DefaultParagraphFont"/>
    <w:link w:val="Heading6"/>
    <w:rsid w:val="00451F0F"/>
    <w:rPr>
      <w:rFonts w:ascii="Linux Libertine" w:eastAsia="Times New Roman" w:hAnsi="Linux Libertine" w:cs="Linux Libertine"/>
      <w:bCs/>
      <w:kern w:val="0"/>
      <w:szCs w:val="22"/>
      <w:lang w:val="en-GB" w:bidi="ar-DZ"/>
    </w:rPr>
  </w:style>
  <w:style w:type="character" w:customStyle="1" w:styleId="Heading7Char">
    <w:name w:val="Heading 7 Char"/>
    <w:basedOn w:val="DefaultParagraphFont"/>
    <w:link w:val="Heading7"/>
    <w:rsid w:val="00451F0F"/>
    <w:rPr>
      <w:rFonts w:ascii="Linux Libertine" w:eastAsia="Times New Roman" w:hAnsi="Linux Libertine" w:cs="Linux Libertine"/>
      <w:b/>
      <w:kern w:val="0"/>
      <w:lang w:val="en-GB" w:bidi="ar-DZ"/>
    </w:rPr>
  </w:style>
  <w:style w:type="character" w:customStyle="1" w:styleId="Heading8Char">
    <w:name w:val="Heading 8 Char"/>
    <w:basedOn w:val="DefaultParagraphFont"/>
    <w:link w:val="Heading8"/>
    <w:rsid w:val="00451F0F"/>
    <w:rPr>
      <w:rFonts w:ascii="Linux Libertine" w:eastAsia="Times New Roman" w:hAnsi="Linux Libertine" w:cs="Linux Libertine"/>
      <w:b/>
      <w:i/>
      <w:iCs/>
      <w:kern w:val="0"/>
      <w:lang w:val="en-GB" w:bidi="ar-DZ"/>
    </w:rPr>
  </w:style>
  <w:style w:type="character" w:customStyle="1" w:styleId="Heading9Char">
    <w:name w:val="Heading 9 Char"/>
    <w:basedOn w:val="DefaultParagraphFont"/>
    <w:link w:val="Heading9"/>
    <w:rsid w:val="00451F0F"/>
    <w:rPr>
      <w:rFonts w:ascii="Linux Libertine" w:eastAsia="Times New Roman" w:hAnsi="Linux Libertine" w:cs="Arial"/>
      <w:i/>
      <w:kern w:val="0"/>
      <w:szCs w:val="22"/>
      <w:lang w:val="en-GB" w:bidi="ar-DZ"/>
    </w:rPr>
  </w:style>
  <w:style w:type="paragraph" w:styleId="Footer">
    <w:name w:val="footer"/>
    <w:basedOn w:val="Normal"/>
    <w:link w:val="FooterChar"/>
    <w:semiHidden/>
    <w:rsid w:val="00451F0F"/>
    <w:pPr>
      <w:tabs>
        <w:tab w:val="center" w:pos="4320"/>
        <w:tab w:val="right" w:pos="8640"/>
      </w:tabs>
    </w:pPr>
  </w:style>
  <w:style w:type="character" w:customStyle="1" w:styleId="FooterChar">
    <w:name w:val="Footer Char"/>
    <w:basedOn w:val="DefaultParagraphFont"/>
    <w:link w:val="Footer"/>
    <w:semiHidden/>
    <w:rsid w:val="00451F0F"/>
    <w:rPr>
      <w:rFonts w:ascii="Linux Libertine" w:eastAsiaTheme="minorHAnsi" w:hAnsi="Linux Libertine" w:cs="Linux Libertine"/>
      <w:kern w:val="0"/>
      <w:sz w:val="18"/>
      <w:szCs w:val="22"/>
    </w:rPr>
  </w:style>
  <w:style w:type="character" w:styleId="FootnoteReference">
    <w:name w:val="footnote reference"/>
    <w:basedOn w:val="DefaultParagraphFont"/>
    <w:uiPriority w:val="99"/>
    <w:semiHidden/>
    <w:unhideWhenUsed/>
    <w:rsid w:val="00451F0F"/>
    <w:rPr>
      <w:rFonts w:ascii="Linux Libertine" w:hAnsi="Linux Libertine" w:cs="Linux Libertine"/>
      <w:vertAlign w:val="superscript"/>
    </w:rPr>
  </w:style>
  <w:style w:type="paragraph" w:styleId="FootnoteText">
    <w:name w:val="footnote text"/>
    <w:basedOn w:val="Normal"/>
    <w:link w:val="FootnoteTextChar"/>
    <w:semiHidden/>
    <w:rsid w:val="00451F0F"/>
    <w:rPr>
      <w:sz w:val="14"/>
    </w:rPr>
  </w:style>
  <w:style w:type="character" w:customStyle="1" w:styleId="FootnoteTextChar">
    <w:name w:val="Footnote Text Char"/>
    <w:basedOn w:val="DefaultParagraphFont"/>
    <w:link w:val="FootnoteText"/>
    <w:semiHidden/>
    <w:rsid w:val="00451F0F"/>
    <w:rPr>
      <w:rFonts w:ascii="Linux Libertine" w:eastAsiaTheme="minorHAnsi" w:hAnsi="Linux Libertine" w:cs="Linux Libertine"/>
      <w:kern w:val="0"/>
      <w:sz w:val="14"/>
      <w:szCs w:val="22"/>
    </w:rPr>
  </w:style>
  <w:style w:type="numbering" w:customStyle="1" w:styleId="SIGPLANListbullet">
    <w:name w:val="SIGPLAN List bullet"/>
    <w:basedOn w:val="NoList"/>
    <w:rsid w:val="00451F0F"/>
    <w:pPr>
      <w:numPr>
        <w:numId w:val="17"/>
      </w:numPr>
    </w:pPr>
  </w:style>
  <w:style w:type="numbering" w:customStyle="1" w:styleId="SIGPLANListletter">
    <w:name w:val="SIGPLAN List letter"/>
    <w:basedOn w:val="NoList"/>
    <w:rsid w:val="00451F0F"/>
    <w:pPr>
      <w:numPr>
        <w:numId w:val="18"/>
      </w:numPr>
    </w:pPr>
  </w:style>
  <w:style w:type="numbering" w:customStyle="1" w:styleId="SIGPLANListnumber">
    <w:name w:val="SIGPLAN List number"/>
    <w:basedOn w:val="NoList"/>
    <w:rsid w:val="00451F0F"/>
    <w:pPr>
      <w:numPr>
        <w:numId w:val="19"/>
      </w:numPr>
    </w:pPr>
  </w:style>
  <w:style w:type="paragraph" w:styleId="BalloonText">
    <w:name w:val="Balloon Text"/>
    <w:basedOn w:val="Normal"/>
    <w:link w:val="BalloonTextChar"/>
    <w:semiHidden/>
    <w:rsid w:val="00451F0F"/>
    <w:rPr>
      <w:rFonts w:ascii="Tahoma" w:hAnsi="Tahoma" w:cs="Tahoma"/>
      <w:sz w:val="16"/>
      <w:szCs w:val="16"/>
    </w:rPr>
  </w:style>
  <w:style w:type="character" w:customStyle="1" w:styleId="BalloonTextChar">
    <w:name w:val="Balloon Text Char"/>
    <w:basedOn w:val="DefaultParagraphFont"/>
    <w:link w:val="BalloonText"/>
    <w:semiHidden/>
    <w:rsid w:val="00451F0F"/>
    <w:rPr>
      <w:rFonts w:ascii="Tahoma" w:eastAsiaTheme="minorHAnsi" w:hAnsi="Tahoma" w:cs="Tahoma"/>
      <w:kern w:val="0"/>
      <w:sz w:val="16"/>
      <w:szCs w:val="16"/>
    </w:rPr>
  </w:style>
  <w:style w:type="character" w:styleId="CommentReference">
    <w:name w:val="annotation reference"/>
    <w:basedOn w:val="DefaultParagraphFont"/>
    <w:semiHidden/>
    <w:rsid w:val="00451F0F"/>
    <w:rPr>
      <w:sz w:val="16"/>
      <w:szCs w:val="16"/>
    </w:rPr>
  </w:style>
  <w:style w:type="paragraph" w:styleId="CommentText">
    <w:name w:val="annotation text"/>
    <w:basedOn w:val="Normal"/>
    <w:link w:val="CommentTextChar"/>
    <w:semiHidden/>
    <w:rsid w:val="00451F0F"/>
    <w:rPr>
      <w:sz w:val="20"/>
    </w:rPr>
  </w:style>
  <w:style w:type="character" w:customStyle="1" w:styleId="CommentTextChar">
    <w:name w:val="Comment Text Char"/>
    <w:basedOn w:val="DefaultParagraphFont"/>
    <w:link w:val="CommentText"/>
    <w:semiHidden/>
    <w:rsid w:val="00451F0F"/>
    <w:rPr>
      <w:rFonts w:ascii="Linux Libertine" w:eastAsiaTheme="minorHAnsi" w:hAnsi="Linux Libertine" w:cs="Linux Libertine"/>
      <w:kern w:val="0"/>
      <w:sz w:val="20"/>
      <w:szCs w:val="22"/>
    </w:rPr>
  </w:style>
  <w:style w:type="paragraph" w:styleId="CommentSubject">
    <w:name w:val="annotation subject"/>
    <w:basedOn w:val="CommentText"/>
    <w:next w:val="CommentText"/>
    <w:link w:val="CommentSubjectChar"/>
    <w:semiHidden/>
    <w:rsid w:val="00451F0F"/>
    <w:rPr>
      <w:b/>
      <w:bCs/>
    </w:rPr>
  </w:style>
  <w:style w:type="character" w:customStyle="1" w:styleId="CommentSubjectChar">
    <w:name w:val="Comment Subject Char"/>
    <w:basedOn w:val="CommentTextChar"/>
    <w:link w:val="CommentSubject"/>
    <w:semiHidden/>
    <w:rsid w:val="00451F0F"/>
    <w:rPr>
      <w:rFonts w:ascii="Linux Libertine" w:eastAsiaTheme="minorHAnsi" w:hAnsi="Linux Libertine" w:cs="Linux Libertine"/>
      <w:b/>
      <w:bCs/>
      <w:kern w:val="0"/>
      <w:sz w:val="20"/>
      <w:szCs w:val="22"/>
    </w:rPr>
  </w:style>
  <w:style w:type="paragraph" w:styleId="Header">
    <w:name w:val="header"/>
    <w:basedOn w:val="Normal"/>
    <w:link w:val="HeaderChar"/>
    <w:semiHidden/>
    <w:rsid w:val="00451F0F"/>
    <w:pPr>
      <w:tabs>
        <w:tab w:val="center" w:pos="4320"/>
        <w:tab w:val="right" w:pos="8640"/>
      </w:tabs>
    </w:pPr>
  </w:style>
  <w:style w:type="character" w:customStyle="1" w:styleId="HeaderChar">
    <w:name w:val="Header Char"/>
    <w:basedOn w:val="DefaultParagraphFont"/>
    <w:link w:val="Header"/>
    <w:semiHidden/>
    <w:rsid w:val="00451F0F"/>
    <w:rPr>
      <w:rFonts w:ascii="Linux Libertine" w:eastAsiaTheme="minorHAnsi" w:hAnsi="Linux Libertine" w:cs="Linux Libertine"/>
      <w:kern w:val="0"/>
      <w:sz w:val="18"/>
      <w:szCs w:val="22"/>
    </w:rPr>
  </w:style>
  <w:style w:type="paragraph" w:customStyle="1" w:styleId="AbsHead">
    <w:name w:val="AbsHead"/>
    <w:link w:val="AbsHeadChar"/>
    <w:autoRedefine/>
    <w:qFormat/>
    <w:rsid w:val="00451F0F"/>
    <w:pPr>
      <w:keepNext/>
      <w:spacing w:before="120" w:after="80" w:line="240" w:lineRule="auto"/>
    </w:pPr>
    <w:rPr>
      <w:rFonts w:ascii="Linux Biolinum" w:eastAsiaTheme="minorHAnsi" w:hAnsi="Linux Biolinum" w:cs="Linux Biolinum"/>
      <w:b/>
      <w:kern w:val="0"/>
      <w:sz w:val="22"/>
      <w:szCs w:val="22"/>
      <w:lang w:val="fr-FR"/>
    </w:rPr>
  </w:style>
  <w:style w:type="character" w:customStyle="1" w:styleId="AbsHeadChar">
    <w:name w:val="AbsHead Char"/>
    <w:basedOn w:val="DefaultParagraphFont"/>
    <w:link w:val="AbsHead"/>
    <w:rsid w:val="00451F0F"/>
    <w:rPr>
      <w:rFonts w:ascii="Linux Biolinum" w:eastAsiaTheme="minorHAnsi" w:hAnsi="Linux Biolinum" w:cs="Linux Biolinum"/>
      <w:b/>
      <w:kern w:val="0"/>
      <w:sz w:val="22"/>
      <w:szCs w:val="22"/>
      <w:lang w:val="fr-FR"/>
    </w:rPr>
  </w:style>
  <w:style w:type="paragraph" w:customStyle="1" w:styleId="Abstract">
    <w:name w:val="Abstract"/>
    <w:qFormat/>
    <w:rsid w:val="00451F0F"/>
    <w:pPr>
      <w:spacing w:before="20" w:after="120" w:line="264" w:lineRule="auto"/>
      <w:jc w:val="both"/>
    </w:pPr>
    <w:rPr>
      <w:rFonts w:ascii="Linux Libertine" w:eastAsiaTheme="minorHAnsi" w:hAnsi="Linux Libertine" w:cs="Linux Libertine"/>
      <w:kern w:val="0"/>
      <w:sz w:val="18"/>
      <w:szCs w:val="22"/>
    </w:rPr>
  </w:style>
  <w:style w:type="character" w:customStyle="1" w:styleId="AcceptedDate">
    <w:name w:val="AcceptedDate"/>
    <w:basedOn w:val="DefaultParagraphFont"/>
    <w:uiPriority w:val="1"/>
    <w:qFormat/>
    <w:rsid w:val="00451F0F"/>
    <w:rPr>
      <w:rFonts w:ascii="Linux Libertine" w:hAnsi="Linux Libertine" w:cs="Linux Libertine"/>
      <w:color w:val="FF0000"/>
    </w:rPr>
  </w:style>
  <w:style w:type="paragraph" w:customStyle="1" w:styleId="AckHead">
    <w:name w:val="AckHead"/>
    <w:link w:val="AckHeadChar"/>
    <w:autoRedefine/>
    <w:qFormat/>
    <w:rsid w:val="00451F0F"/>
    <w:pPr>
      <w:keepNext/>
      <w:spacing w:before="120" w:after="40" w:line="240" w:lineRule="auto"/>
    </w:pPr>
    <w:rPr>
      <w:rFonts w:ascii="Linux Biolinum" w:eastAsiaTheme="minorHAnsi" w:hAnsi="Linux Biolinum" w:cs="Linux Biolinum"/>
      <w:b/>
      <w:kern w:val="0"/>
      <w:sz w:val="22"/>
      <w:szCs w:val="22"/>
    </w:rPr>
  </w:style>
  <w:style w:type="character" w:customStyle="1" w:styleId="AckHeadChar">
    <w:name w:val="AckHead Char"/>
    <w:basedOn w:val="DefaultParagraphFont"/>
    <w:link w:val="AckHead"/>
    <w:rsid w:val="00451F0F"/>
    <w:rPr>
      <w:rFonts w:ascii="Linux Biolinum" w:eastAsiaTheme="minorHAnsi" w:hAnsi="Linux Biolinum" w:cs="Linux Biolinum"/>
      <w:b/>
      <w:kern w:val="0"/>
      <w:sz w:val="22"/>
      <w:szCs w:val="22"/>
    </w:rPr>
  </w:style>
  <w:style w:type="paragraph" w:customStyle="1" w:styleId="AckPara">
    <w:name w:val="AckPara"/>
    <w:autoRedefine/>
    <w:qFormat/>
    <w:rsid w:val="00451F0F"/>
    <w:pPr>
      <w:spacing w:after="0" w:line="264" w:lineRule="auto"/>
      <w:jc w:val="both"/>
    </w:pPr>
    <w:rPr>
      <w:rFonts w:ascii="Linux Libertine" w:eastAsiaTheme="minorHAnsi" w:hAnsi="Linux Libertine" w:cs="Linux Libertine"/>
      <w:kern w:val="0"/>
      <w:sz w:val="18"/>
      <w:szCs w:val="22"/>
    </w:rPr>
  </w:style>
  <w:style w:type="paragraph" w:customStyle="1" w:styleId="Para">
    <w:name w:val="Para"/>
    <w:autoRedefine/>
    <w:qFormat/>
    <w:rsid w:val="00451F0F"/>
    <w:pPr>
      <w:spacing w:after="0" w:line="264" w:lineRule="auto"/>
      <w:ind w:firstLine="240"/>
    </w:pPr>
    <w:rPr>
      <w:rFonts w:ascii="Linux Libertine" w:eastAsiaTheme="minorHAnsi" w:hAnsi="Linux Libertine" w:cs="Linux Libertine"/>
      <w:kern w:val="0"/>
      <w:sz w:val="18"/>
      <w:szCs w:val="22"/>
    </w:rPr>
  </w:style>
  <w:style w:type="paragraph" w:customStyle="1" w:styleId="Head1">
    <w:name w:val="Head1"/>
    <w:basedOn w:val="Heading1"/>
    <w:next w:val="Para"/>
    <w:autoRedefine/>
    <w:qFormat/>
    <w:rsid w:val="00451F0F"/>
    <w:pPr>
      <w:numPr>
        <w:numId w:val="22"/>
      </w:numPr>
      <w:spacing w:before="220" w:after="80" w:line="240" w:lineRule="auto"/>
    </w:pPr>
    <w:rPr>
      <w:rFonts w:ascii="Linux Biolinum" w:eastAsia="Times New Roman" w:hAnsi="Linux Biolinum" w:cs="Linux Biolinum"/>
      <w:color w:val="auto"/>
      <w:szCs w:val="20"/>
    </w:rPr>
  </w:style>
  <w:style w:type="paragraph" w:customStyle="1" w:styleId="Address">
    <w:name w:val="Address"/>
    <w:rsid w:val="00451F0F"/>
    <w:pPr>
      <w:spacing w:before="240" w:after="240" w:line="560" w:lineRule="exact"/>
      <w:ind w:left="720" w:right="720"/>
      <w:contextualSpacing/>
    </w:pPr>
    <w:rPr>
      <w:rFonts w:ascii="Cambria Math" w:eastAsia="Times New Roman" w:hAnsi="Cambria Math" w:cs="Times New Roman"/>
      <w:color w:val="244061"/>
      <w:kern w:val="0"/>
      <w:szCs w:val="20"/>
    </w:rPr>
  </w:style>
  <w:style w:type="paragraph" w:customStyle="1" w:styleId="Affiliation">
    <w:name w:val="Affiliation"/>
    <w:autoRedefine/>
    <w:qFormat/>
    <w:rsid w:val="00451F0F"/>
    <w:pPr>
      <w:spacing w:after="0" w:line="240" w:lineRule="auto"/>
    </w:pPr>
    <w:rPr>
      <w:rFonts w:ascii="Linux Libertine" w:eastAsia="Times New Roman" w:hAnsi="Linux Libertine" w:cs="Linux Libertine"/>
      <w:kern w:val="0"/>
      <w:sz w:val="18"/>
      <w:szCs w:val="20"/>
    </w:rPr>
  </w:style>
  <w:style w:type="paragraph" w:customStyle="1" w:styleId="AlgorithmCaption">
    <w:name w:val="AlgorithmCaption"/>
    <w:basedOn w:val="Normal"/>
    <w:rsid w:val="00451F0F"/>
    <w:pPr>
      <w:pBdr>
        <w:top w:val="single" w:sz="4" w:space="2" w:color="auto"/>
        <w:bottom w:val="single" w:sz="4" w:space="2" w:color="auto"/>
      </w:pBdr>
    </w:pPr>
  </w:style>
  <w:style w:type="character" w:customStyle="1" w:styleId="AltName">
    <w:name w:val="AltName"/>
    <w:basedOn w:val="DefaultParagraphFont"/>
    <w:uiPriority w:val="1"/>
    <w:qFormat/>
    <w:rsid w:val="00451F0F"/>
    <w:rPr>
      <w:rFonts w:ascii="Linux Libertine" w:hAnsi="Linux Libertine" w:cs="Linux Libertine"/>
      <w:color w:val="074F6A" w:themeColor="accent4" w:themeShade="80"/>
    </w:rPr>
  </w:style>
  <w:style w:type="paragraph" w:styleId="Subtitle">
    <w:name w:val="Subtitle"/>
    <w:basedOn w:val="Normal"/>
    <w:next w:val="Normal"/>
    <w:link w:val="SubtitleChar"/>
    <w:uiPriority w:val="11"/>
    <w:qFormat/>
    <w:rsid w:val="00451F0F"/>
    <w:pPr>
      <w:numPr>
        <w:ilvl w:val="1"/>
      </w:numPr>
      <w:spacing w:before="120" w:after="60"/>
      <w:jc w:val="center"/>
    </w:pPr>
    <w:rPr>
      <w:rFonts w:ascii="Linux Biolinum" w:eastAsiaTheme="majorEastAsia" w:hAnsi="Linux Biolinum" w:cs="Linux Biolinum"/>
      <w:iCs/>
      <w:sz w:val="24"/>
      <w:szCs w:val="24"/>
    </w:rPr>
  </w:style>
  <w:style w:type="character" w:customStyle="1" w:styleId="SubtitleChar">
    <w:name w:val="Subtitle Char"/>
    <w:basedOn w:val="DefaultParagraphFont"/>
    <w:link w:val="Subtitle"/>
    <w:uiPriority w:val="11"/>
    <w:rsid w:val="00451F0F"/>
    <w:rPr>
      <w:rFonts w:ascii="Linux Biolinum" w:eastAsiaTheme="majorEastAsia" w:hAnsi="Linux Biolinum" w:cs="Linux Biolinum"/>
      <w:iCs/>
      <w:kern w:val="0"/>
    </w:rPr>
  </w:style>
  <w:style w:type="paragraph" w:customStyle="1" w:styleId="AltSubTitle">
    <w:name w:val="AltSubTitle"/>
    <w:basedOn w:val="Subtitle"/>
    <w:qFormat/>
    <w:rsid w:val="00451F0F"/>
  </w:style>
  <w:style w:type="paragraph" w:customStyle="1" w:styleId="Titledocument">
    <w:name w:val="Title_document"/>
    <w:basedOn w:val="Heading1"/>
    <w:autoRedefine/>
    <w:qFormat/>
    <w:rsid w:val="00451F0F"/>
    <w:pPr>
      <w:spacing w:before="100" w:after="100" w:line="240" w:lineRule="auto"/>
      <w:jc w:val="center"/>
    </w:pPr>
    <w:rPr>
      <w:rFonts w:ascii="Linux Biolinum" w:eastAsia="Times New Roman" w:hAnsi="Linux Biolinum" w:cs="Linux Biolinum"/>
      <w:b w:val="0"/>
      <w:color w:val="auto"/>
      <w:sz w:val="34"/>
      <w:szCs w:val="20"/>
    </w:rPr>
  </w:style>
  <w:style w:type="paragraph" w:customStyle="1" w:styleId="AltTitle">
    <w:name w:val="AltTitle"/>
    <w:basedOn w:val="Titledocument"/>
    <w:qFormat/>
    <w:rsid w:val="00451F0F"/>
  </w:style>
  <w:style w:type="paragraph" w:customStyle="1" w:styleId="Appendix">
    <w:name w:val="Appendix"/>
    <w:link w:val="AppendixChar"/>
    <w:qFormat/>
    <w:rsid w:val="00451F0F"/>
    <w:pPr>
      <w:spacing w:before="480" w:after="200" w:line="276" w:lineRule="auto"/>
    </w:pPr>
    <w:rPr>
      <w:rFonts w:asciiTheme="majorHAnsi" w:eastAsiaTheme="minorHAnsi" w:hAnsiTheme="majorHAnsi"/>
      <w:color w:val="0E2841" w:themeColor="text2"/>
      <w:kern w:val="0"/>
      <w:sz w:val="28"/>
      <w:szCs w:val="22"/>
    </w:rPr>
  </w:style>
  <w:style w:type="character" w:customStyle="1" w:styleId="AppendixChar">
    <w:name w:val="Appendix Char"/>
    <w:basedOn w:val="DefaultParagraphFont"/>
    <w:link w:val="Appendix"/>
    <w:rsid w:val="00451F0F"/>
    <w:rPr>
      <w:rFonts w:asciiTheme="majorHAnsi" w:eastAsiaTheme="minorHAnsi" w:hAnsiTheme="majorHAnsi"/>
      <w:color w:val="0E2841" w:themeColor="text2"/>
      <w:kern w:val="0"/>
      <w:sz w:val="28"/>
      <w:szCs w:val="22"/>
    </w:rPr>
  </w:style>
  <w:style w:type="paragraph" w:customStyle="1" w:styleId="AppendixH1">
    <w:name w:val="AppendixH1"/>
    <w:qFormat/>
    <w:rsid w:val="00451F0F"/>
    <w:pPr>
      <w:spacing w:before="140" w:after="40" w:line="240" w:lineRule="auto"/>
    </w:pPr>
    <w:rPr>
      <w:rFonts w:ascii="Linux Biolinum" w:eastAsia="Times New Roman" w:hAnsi="Linux Biolinum" w:cs="Linux Biolinum"/>
      <w:b/>
      <w:kern w:val="0"/>
      <w:sz w:val="22"/>
      <w:szCs w:val="20"/>
    </w:rPr>
  </w:style>
  <w:style w:type="paragraph" w:customStyle="1" w:styleId="AppendixH2">
    <w:name w:val="AppendixH2"/>
    <w:qFormat/>
    <w:rsid w:val="00451F0F"/>
    <w:pPr>
      <w:autoSpaceDE w:val="0"/>
      <w:autoSpaceDN w:val="0"/>
      <w:adjustRightInd w:val="0"/>
      <w:spacing w:before="60" w:after="40" w:line="240" w:lineRule="auto"/>
    </w:pPr>
    <w:rPr>
      <w:rFonts w:ascii="Linux Biolinum" w:eastAsiaTheme="minorHAnsi" w:hAnsi="Linux Biolinum" w:cs="Linux Biolinum"/>
      <w:b/>
      <w:kern w:val="0"/>
      <w:sz w:val="22"/>
    </w:rPr>
  </w:style>
  <w:style w:type="paragraph" w:customStyle="1" w:styleId="AppendixH3">
    <w:name w:val="AppendixH3"/>
    <w:qFormat/>
    <w:rsid w:val="00451F0F"/>
    <w:pPr>
      <w:autoSpaceDE w:val="0"/>
      <w:autoSpaceDN w:val="0"/>
      <w:adjustRightInd w:val="0"/>
      <w:spacing w:before="60" w:after="140" w:line="240" w:lineRule="auto"/>
      <w:ind w:left="240"/>
    </w:pPr>
    <w:rPr>
      <w:rFonts w:ascii="Linux Biolinum" w:eastAsiaTheme="minorHAnsi" w:hAnsi="Linux Biolinum" w:cs="Linux Biolinum"/>
      <w:i/>
      <w:kern w:val="0"/>
      <w:sz w:val="18"/>
    </w:rPr>
  </w:style>
  <w:style w:type="character" w:customStyle="1" w:styleId="ArticleTitle">
    <w:name w:val="ArticleTitle"/>
    <w:basedOn w:val="DefaultParagraphFont"/>
    <w:uiPriority w:val="1"/>
    <w:qFormat/>
    <w:rsid w:val="00451F0F"/>
    <w:rPr>
      <w:rFonts w:ascii="Linux Libertine" w:hAnsi="Linux Libertine" w:cs="Linux Libertine"/>
      <w:color w:val="auto"/>
      <w:bdr w:val="none" w:sz="0" w:space="0" w:color="auto"/>
      <w:shd w:val="clear" w:color="auto" w:fill="CCCCFF"/>
    </w:rPr>
  </w:style>
  <w:style w:type="paragraph" w:customStyle="1" w:styleId="AuthInfo">
    <w:name w:val="AuthInfo"/>
    <w:qFormat/>
    <w:rsid w:val="00451F0F"/>
    <w:pPr>
      <w:spacing w:after="200" w:line="276" w:lineRule="auto"/>
    </w:pPr>
    <w:rPr>
      <w:rFonts w:eastAsiaTheme="minorHAnsi"/>
      <w:kern w:val="0"/>
      <w:sz w:val="22"/>
      <w:szCs w:val="22"/>
    </w:rPr>
  </w:style>
  <w:style w:type="paragraph" w:customStyle="1" w:styleId="AuthNotes">
    <w:name w:val="AuthNotes"/>
    <w:qFormat/>
    <w:rsid w:val="00451F0F"/>
    <w:pPr>
      <w:spacing w:after="0" w:line="276" w:lineRule="auto"/>
    </w:pPr>
    <w:rPr>
      <w:rFonts w:ascii="Linux Libertine" w:eastAsiaTheme="minorHAnsi" w:hAnsi="Linux Libertine" w:cs="Linux Libertine"/>
      <w:kern w:val="0"/>
      <w:sz w:val="22"/>
      <w:szCs w:val="22"/>
    </w:rPr>
  </w:style>
  <w:style w:type="character" w:customStyle="1" w:styleId="author-comment">
    <w:name w:val="author-comment"/>
    <w:basedOn w:val="DefaultParagraphFont"/>
    <w:uiPriority w:val="1"/>
    <w:qFormat/>
    <w:rsid w:val="00451F0F"/>
    <w:rPr>
      <w:color w:val="0F9ED5" w:themeColor="accent4"/>
    </w:rPr>
  </w:style>
  <w:style w:type="paragraph" w:customStyle="1" w:styleId="Authors">
    <w:name w:val="Authors"/>
    <w:link w:val="AuthorsChar"/>
    <w:autoRedefine/>
    <w:qFormat/>
    <w:rsid w:val="00451F0F"/>
    <w:pPr>
      <w:spacing w:before="180" w:after="60" w:line="240" w:lineRule="auto"/>
    </w:pPr>
    <w:rPr>
      <w:rFonts w:ascii="Linux Libertine" w:eastAsiaTheme="minorHAnsi" w:hAnsi="Linux Libertine" w:cs="Linux Libertine"/>
      <w:kern w:val="0"/>
      <w:sz w:val="18"/>
      <w:szCs w:val="22"/>
    </w:rPr>
  </w:style>
  <w:style w:type="character" w:customStyle="1" w:styleId="AuthorsChar">
    <w:name w:val="Authors Char"/>
    <w:basedOn w:val="DefaultParagraphFont"/>
    <w:link w:val="Authors"/>
    <w:rsid w:val="00451F0F"/>
    <w:rPr>
      <w:rFonts w:ascii="Linux Libertine" w:eastAsiaTheme="minorHAnsi" w:hAnsi="Linux Libertine" w:cs="Linux Libertine"/>
      <w:kern w:val="0"/>
      <w:sz w:val="18"/>
      <w:szCs w:val="22"/>
    </w:rPr>
  </w:style>
  <w:style w:type="paragraph" w:customStyle="1" w:styleId="Bibentry">
    <w:name w:val="Bib_entry"/>
    <w:autoRedefine/>
    <w:qFormat/>
    <w:rsid w:val="00451F0F"/>
    <w:pPr>
      <w:spacing w:after="0" w:line="240" w:lineRule="auto"/>
    </w:pPr>
    <w:rPr>
      <w:rFonts w:ascii="Linux Libertine" w:eastAsiaTheme="minorHAnsi" w:hAnsi="Linux Libertine" w:cs="Linux Libertine"/>
      <w:kern w:val="0"/>
      <w:sz w:val="14"/>
      <w:szCs w:val="22"/>
    </w:rPr>
  </w:style>
  <w:style w:type="character" w:customStyle="1" w:styleId="BookSeries">
    <w:name w:val="BookSeries"/>
    <w:uiPriority w:val="1"/>
    <w:rsid w:val="00451F0F"/>
    <w:rPr>
      <w:rFonts w:ascii="Linux Libertine" w:hAnsi="Linux Libertine" w:cs="Linux Libertine"/>
    </w:rPr>
  </w:style>
  <w:style w:type="character" w:customStyle="1" w:styleId="BookTitle">
    <w:name w:val="BookTitle"/>
    <w:basedOn w:val="DefaultParagraphFont"/>
    <w:uiPriority w:val="1"/>
    <w:qFormat/>
    <w:rsid w:val="00451F0F"/>
    <w:rPr>
      <w:rFonts w:ascii="Linux Libertine" w:hAnsi="Linux Libertine" w:cs="Linux Libertine"/>
      <w:color w:val="auto"/>
      <w:bdr w:val="none" w:sz="0" w:space="0" w:color="auto"/>
      <w:shd w:val="clear" w:color="auto" w:fill="FFD9B3"/>
    </w:rPr>
  </w:style>
  <w:style w:type="character" w:customStyle="1" w:styleId="City">
    <w:name w:val="City"/>
    <w:basedOn w:val="DefaultParagraphFont"/>
    <w:uiPriority w:val="1"/>
    <w:qFormat/>
    <w:rsid w:val="00451F0F"/>
    <w:rPr>
      <w:rFonts w:ascii="Linux Libertine" w:hAnsi="Linux Libertine" w:cs="Linux Libertine"/>
      <w:color w:val="auto"/>
      <w:bdr w:val="none" w:sz="0" w:space="0" w:color="auto"/>
      <w:shd w:val="clear" w:color="auto" w:fill="auto"/>
    </w:rPr>
  </w:style>
  <w:style w:type="character" w:customStyle="1" w:styleId="CJK">
    <w:name w:val="CJK"/>
    <w:uiPriority w:val="1"/>
    <w:rsid w:val="00451F0F"/>
  </w:style>
  <w:style w:type="character" w:customStyle="1" w:styleId="Coden">
    <w:name w:val="Coden"/>
    <w:basedOn w:val="DefaultParagraphFont"/>
    <w:uiPriority w:val="1"/>
    <w:qFormat/>
    <w:rsid w:val="00451F0F"/>
    <w:rPr>
      <w:rFonts w:ascii="Linux Libertine" w:hAnsi="Linux Libertine" w:cs="Linux Libertine"/>
      <w:color w:val="auto"/>
      <w:bdr w:val="none" w:sz="0" w:space="0" w:color="auto"/>
      <w:shd w:val="clear" w:color="auto" w:fill="F9A88F"/>
    </w:rPr>
  </w:style>
  <w:style w:type="character" w:customStyle="1" w:styleId="Collab">
    <w:name w:val="Collab"/>
    <w:basedOn w:val="DefaultParagraphFont"/>
    <w:uiPriority w:val="1"/>
    <w:qFormat/>
    <w:rsid w:val="00451F0F"/>
    <w:rPr>
      <w:rFonts w:ascii="Linux Libertine" w:hAnsi="Linux Libertine" w:cs="Linux Libertine"/>
      <w:color w:val="auto"/>
      <w:bdr w:val="none" w:sz="0" w:space="0" w:color="auto"/>
      <w:shd w:val="clear" w:color="auto" w:fill="5F5F5F"/>
    </w:rPr>
  </w:style>
  <w:style w:type="character" w:customStyle="1" w:styleId="ConfDate">
    <w:name w:val="ConfDate"/>
    <w:basedOn w:val="DefaultParagraphFont"/>
    <w:uiPriority w:val="1"/>
    <w:rsid w:val="00451F0F"/>
    <w:rPr>
      <w:rFonts w:ascii="Times New Roman" w:hAnsi="Times New Roman"/>
      <w:color w:val="FF0066"/>
      <w:sz w:val="20"/>
    </w:rPr>
  </w:style>
  <w:style w:type="character" w:customStyle="1" w:styleId="ConfLoc">
    <w:name w:val="ConfLoc"/>
    <w:basedOn w:val="DefaultParagraphFont"/>
    <w:uiPriority w:val="1"/>
    <w:rsid w:val="00451F0F"/>
    <w:rPr>
      <w:rFonts w:ascii="Linux Libertine" w:hAnsi="Linux Libertine" w:cs="Linux Libertine"/>
      <w:color w:val="003300"/>
      <w:bdr w:val="none" w:sz="0" w:space="0" w:color="auto"/>
      <w:shd w:val="clear" w:color="auto" w:fill="9999FF"/>
    </w:rPr>
  </w:style>
  <w:style w:type="character" w:customStyle="1" w:styleId="ConfName">
    <w:name w:val="ConfName"/>
    <w:basedOn w:val="DefaultParagraphFont"/>
    <w:uiPriority w:val="1"/>
    <w:qFormat/>
    <w:rsid w:val="00451F0F"/>
    <w:rPr>
      <w:rFonts w:ascii="Linux Libertine" w:hAnsi="Linux Libertine" w:cs="Linux Libertine"/>
      <w:color w:val="15BDBD"/>
    </w:rPr>
  </w:style>
  <w:style w:type="paragraph" w:customStyle="1" w:styleId="Contributor">
    <w:name w:val="Contributor"/>
    <w:basedOn w:val="Normal"/>
    <w:qFormat/>
    <w:rsid w:val="00451F0F"/>
    <w:pPr>
      <w:keepLines/>
      <w:spacing w:after="120" w:line="360" w:lineRule="exact"/>
      <w:contextualSpacing/>
      <w:jc w:val="center"/>
    </w:pPr>
    <w:rPr>
      <w:rFonts w:ascii="Arial Unicode MS" w:eastAsia="Times New Roman" w:hAnsi="Arial Unicode MS"/>
      <w:sz w:val="28"/>
      <w:szCs w:val="20"/>
    </w:rPr>
  </w:style>
  <w:style w:type="paragraph" w:customStyle="1" w:styleId="Copyright">
    <w:name w:val="Copyright"/>
    <w:basedOn w:val="Normal"/>
    <w:qFormat/>
    <w:rsid w:val="00451F0F"/>
  </w:style>
  <w:style w:type="character" w:customStyle="1" w:styleId="Correct">
    <w:name w:val="Correct"/>
    <w:basedOn w:val="DefaultParagraphFont"/>
    <w:uiPriority w:val="1"/>
    <w:qFormat/>
    <w:rsid w:val="00451F0F"/>
    <w:rPr>
      <w:b/>
      <w:color w:val="0070C0"/>
    </w:rPr>
  </w:style>
  <w:style w:type="character" w:customStyle="1" w:styleId="Country">
    <w:name w:val="Country"/>
    <w:basedOn w:val="DefaultParagraphFont"/>
    <w:uiPriority w:val="1"/>
    <w:qFormat/>
    <w:rsid w:val="00451F0F"/>
    <w:rPr>
      <w:rFonts w:ascii="Linux Libertine" w:hAnsi="Linux Libertine" w:cs="Linux Libertine"/>
      <w:color w:val="auto"/>
      <w:bdr w:val="none" w:sz="0" w:space="0" w:color="auto"/>
      <w:shd w:val="clear" w:color="auto" w:fill="auto"/>
    </w:rPr>
  </w:style>
  <w:style w:type="character" w:customStyle="1" w:styleId="DateChar">
    <w:name w:val="Date Char"/>
    <w:basedOn w:val="DefaultParagraphFont"/>
    <w:uiPriority w:val="99"/>
    <w:semiHidden/>
    <w:rsid w:val="00451F0F"/>
  </w:style>
  <w:style w:type="character" w:customStyle="1" w:styleId="Degree">
    <w:name w:val="Degree"/>
    <w:basedOn w:val="DefaultParagraphFont"/>
    <w:uiPriority w:val="1"/>
    <w:qFormat/>
    <w:rsid w:val="00451F0F"/>
    <w:rPr>
      <w:rFonts w:ascii="Linux Libertine" w:hAnsi="Linux Libertine" w:cs="Linux Libertine"/>
      <w:color w:val="auto"/>
      <w:bdr w:val="none" w:sz="0" w:space="0" w:color="auto"/>
      <w:shd w:val="clear" w:color="auto" w:fill="00C400"/>
    </w:rPr>
  </w:style>
  <w:style w:type="paragraph" w:customStyle="1" w:styleId="Dictionary">
    <w:name w:val="Dictionary"/>
    <w:basedOn w:val="Normal"/>
    <w:qFormat/>
    <w:rsid w:val="00451F0F"/>
    <w:pPr>
      <w:tabs>
        <w:tab w:val="right" w:pos="720"/>
        <w:tab w:val="left" w:pos="1440"/>
        <w:tab w:val="left" w:pos="2160"/>
        <w:tab w:val="left" w:pos="2880"/>
        <w:tab w:val="right" w:leader="dot" w:pos="8640"/>
      </w:tabs>
      <w:spacing w:line="360" w:lineRule="exact"/>
    </w:pPr>
    <w:rPr>
      <w:rFonts w:ascii="Cambria Math" w:eastAsia="Times New Roman" w:hAnsi="Cambria Math"/>
      <w:color w:val="007A37"/>
      <w:sz w:val="24"/>
      <w:szCs w:val="20"/>
      <w:lang w:val="en-GB"/>
    </w:rPr>
  </w:style>
  <w:style w:type="paragraph" w:customStyle="1" w:styleId="DisplayFormula">
    <w:name w:val="DisplayFormula"/>
    <w:link w:val="DisplayFormulaChar"/>
    <w:qFormat/>
    <w:rsid w:val="00451F0F"/>
    <w:pPr>
      <w:spacing w:before="100" w:after="100" w:line="240" w:lineRule="auto"/>
    </w:pPr>
    <w:rPr>
      <w:rFonts w:ascii="Linux Libertine" w:eastAsiaTheme="minorHAnsi" w:hAnsi="Linux Libertine" w:cs="Linux Libertine"/>
      <w:kern w:val="0"/>
      <w:sz w:val="18"/>
      <w:szCs w:val="22"/>
    </w:rPr>
  </w:style>
  <w:style w:type="character" w:customStyle="1" w:styleId="DisplayFormulaChar">
    <w:name w:val="DisplayFormula Char"/>
    <w:basedOn w:val="DefaultParagraphFont"/>
    <w:link w:val="DisplayFormula"/>
    <w:rsid w:val="00451F0F"/>
    <w:rPr>
      <w:rFonts w:ascii="Linux Libertine" w:eastAsiaTheme="minorHAnsi" w:hAnsi="Linux Libertine" w:cs="Linux Libertine"/>
      <w:kern w:val="0"/>
      <w:sz w:val="18"/>
      <w:szCs w:val="22"/>
    </w:rPr>
  </w:style>
  <w:style w:type="paragraph" w:customStyle="1" w:styleId="DisplayFormulaUnnum">
    <w:name w:val="DisplayFormulaUnnum"/>
    <w:basedOn w:val="Normal"/>
    <w:link w:val="DisplayFormulaUnnumChar"/>
    <w:rsid w:val="00451F0F"/>
  </w:style>
  <w:style w:type="character" w:customStyle="1" w:styleId="DisplayFormulaUnnumChar">
    <w:name w:val="DisplayFormulaUnnum Char"/>
    <w:basedOn w:val="DefaultParagraphFont"/>
    <w:link w:val="DisplayFormulaUnnum"/>
    <w:rsid w:val="00451F0F"/>
    <w:rPr>
      <w:rFonts w:ascii="Linux Libertine" w:eastAsiaTheme="minorHAnsi" w:hAnsi="Linux Libertine" w:cs="Linux Libertine"/>
      <w:kern w:val="0"/>
      <w:sz w:val="18"/>
      <w:szCs w:val="22"/>
    </w:rPr>
  </w:style>
  <w:style w:type="paragraph" w:customStyle="1" w:styleId="DocHead">
    <w:name w:val="DocHead"/>
    <w:basedOn w:val="Normal"/>
    <w:autoRedefine/>
    <w:qFormat/>
    <w:rsid w:val="00451F0F"/>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DOI">
    <w:name w:val="DOI"/>
    <w:basedOn w:val="DefaultParagraphFont"/>
    <w:uiPriority w:val="1"/>
    <w:qFormat/>
    <w:rsid w:val="00451F0F"/>
    <w:rPr>
      <w:rFonts w:ascii="Linux Libertine" w:hAnsi="Linux Libertine" w:cs="Linux Libertine"/>
      <w:color w:val="auto"/>
      <w:bdr w:val="none" w:sz="0" w:space="0" w:color="auto"/>
      <w:shd w:val="clear" w:color="auto" w:fill="CFBFB1"/>
    </w:rPr>
  </w:style>
  <w:style w:type="character" w:customStyle="1" w:styleId="EdFirstName">
    <w:name w:val="EdFirstName"/>
    <w:basedOn w:val="DefaultParagraphFont"/>
    <w:uiPriority w:val="1"/>
    <w:qFormat/>
    <w:rsid w:val="00451F0F"/>
    <w:rPr>
      <w:rFonts w:ascii="Linux Libertine" w:hAnsi="Linux Libertine" w:cs="Linux Libertine"/>
      <w:color w:val="auto"/>
      <w:bdr w:val="none" w:sz="0" w:space="0" w:color="auto"/>
      <w:shd w:val="clear" w:color="auto" w:fill="FFD1E8"/>
    </w:rPr>
  </w:style>
  <w:style w:type="character" w:customStyle="1" w:styleId="Edition">
    <w:name w:val="Edition"/>
    <w:basedOn w:val="DefaultParagraphFont"/>
    <w:uiPriority w:val="1"/>
    <w:qFormat/>
    <w:rsid w:val="00451F0F"/>
    <w:rPr>
      <w:rFonts w:ascii="Linux Libertine" w:hAnsi="Linux Libertine" w:cs="Linux Libertine"/>
      <w:color w:val="auto"/>
      <w:bdr w:val="none" w:sz="0" w:space="0" w:color="auto"/>
      <w:shd w:val="clear" w:color="auto" w:fill="9999FF"/>
    </w:rPr>
  </w:style>
  <w:style w:type="character" w:customStyle="1" w:styleId="EdMiddleName">
    <w:name w:val="EdMiddleName"/>
    <w:basedOn w:val="DefaultParagraphFont"/>
    <w:uiPriority w:val="1"/>
    <w:rsid w:val="00451F0F"/>
    <w:rPr>
      <w:rFonts w:ascii="Linux Libertine" w:hAnsi="Linux Libertine" w:cs="Linux Libertine"/>
      <w:bdr w:val="none" w:sz="0" w:space="0" w:color="auto"/>
      <w:shd w:val="clear" w:color="auto" w:fill="FF67B3"/>
    </w:rPr>
  </w:style>
  <w:style w:type="character" w:customStyle="1" w:styleId="EdSurname">
    <w:name w:val="EdSurname"/>
    <w:basedOn w:val="DefaultParagraphFont"/>
    <w:uiPriority w:val="1"/>
    <w:qFormat/>
    <w:rsid w:val="00451F0F"/>
    <w:rPr>
      <w:rFonts w:ascii="Linux Libertine" w:hAnsi="Linux Libertine" w:cs="Linux Libertine"/>
      <w:color w:val="auto"/>
      <w:bdr w:val="none" w:sz="0" w:space="0" w:color="auto"/>
      <w:shd w:val="clear" w:color="auto" w:fill="FF95CA"/>
    </w:rPr>
  </w:style>
  <w:style w:type="character" w:customStyle="1" w:styleId="Email">
    <w:name w:val="Email"/>
    <w:basedOn w:val="DefaultParagraphFont"/>
    <w:uiPriority w:val="1"/>
    <w:qFormat/>
    <w:rsid w:val="00451F0F"/>
    <w:rPr>
      <w:rFonts w:ascii="Linux Libertine" w:hAnsi="Linux Libertine" w:cs="Linux Libertine"/>
      <w:color w:val="0808B8"/>
    </w:rPr>
  </w:style>
  <w:style w:type="character" w:styleId="EndnoteReference">
    <w:name w:val="endnote reference"/>
    <w:basedOn w:val="DefaultParagraphFont"/>
    <w:uiPriority w:val="99"/>
    <w:semiHidden/>
    <w:unhideWhenUsed/>
    <w:rsid w:val="00451F0F"/>
    <w:rPr>
      <w:rFonts w:ascii="Linux Libertine" w:hAnsi="Linux Libertine" w:cs="Linux Libertine"/>
      <w:vertAlign w:val="superscript"/>
    </w:rPr>
  </w:style>
  <w:style w:type="paragraph" w:styleId="EndnoteText">
    <w:name w:val="endnote text"/>
    <w:basedOn w:val="Normal"/>
    <w:link w:val="EndnoteTextChar"/>
    <w:uiPriority w:val="99"/>
    <w:semiHidden/>
    <w:unhideWhenUsed/>
    <w:rsid w:val="00451F0F"/>
    <w:rPr>
      <w:sz w:val="20"/>
      <w:szCs w:val="20"/>
    </w:rPr>
  </w:style>
  <w:style w:type="character" w:customStyle="1" w:styleId="EndnoteTextChar">
    <w:name w:val="Endnote Text Char"/>
    <w:basedOn w:val="DefaultParagraphFont"/>
    <w:link w:val="EndnoteText"/>
    <w:uiPriority w:val="99"/>
    <w:semiHidden/>
    <w:rsid w:val="00451F0F"/>
    <w:rPr>
      <w:rFonts w:ascii="Linux Libertine" w:eastAsiaTheme="minorHAnsi" w:hAnsi="Linux Libertine" w:cs="Linux Libertine"/>
      <w:kern w:val="0"/>
      <w:sz w:val="20"/>
      <w:szCs w:val="20"/>
    </w:rPr>
  </w:style>
  <w:style w:type="character" w:customStyle="1" w:styleId="EqnCount">
    <w:name w:val="EqnCount"/>
    <w:basedOn w:val="DefaultParagraphFont"/>
    <w:uiPriority w:val="1"/>
    <w:qFormat/>
    <w:rsid w:val="00451F0F"/>
    <w:rPr>
      <w:color w:val="0000FF"/>
    </w:rPr>
  </w:style>
  <w:style w:type="character" w:customStyle="1" w:styleId="eSlide">
    <w:name w:val="eSlide"/>
    <w:basedOn w:val="DefaultParagraphFont"/>
    <w:uiPriority w:val="1"/>
    <w:qFormat/>
    <w:rsid w:val="00451F0F"/>
    <w:rPr>
      <w:color w:val="FF0000"/>
    </w:rPr>
  </w:style>
  <w:style w:type="paragraph" w:customStyle="1" w:styleId="Extract">
    <w:name w:val="Extract"/>
    <w:basedOn w:val="Normal"/>
    <w:rsid w:val="00451F0F"/>
    <w:pPr>
      <w:spacing w:line="240" w:lineRule="auto"/>
      <w:ind w:left="360" w:right="360"/>
      <w:contextualSpacing/>
    </w:pPr>
    <w:rPr>
      <w:rFonts w:eastAsia="Times New Roman"/>
      <w:sz w:val="20"/>
      <w:szCs w:val="20"/>
    </w:rPr>
  </w:style>
  <w:style w:type="paragraph" w:customStyle="1" w:styleId="ExtractBegin">
    <w:name w:val="ExtractBegin"/>
    <w:basedOn w:val="Normal"/>
    <w:qFormat/>
    <w:rsid w:val="00451F0F"/>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paragraph" w:customStyle="1" w:styleId="ExtractEnd">
    <w:name w:val="ExtractEnd"/>
    <w:basedOn w:val="Normal"/>
    <w:qFormat/>
    <w:rsid w:val="00451F0F"/>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b/>
      <w:color w:val="660033"/>
      <w:sz w:val="28"/>
      <w:szCs w:val="20"/>
    </w:rPr>
  </w:style>
  <w:style w:type="character" w:customStyle="1" w:styleId="Fax">
    <w:name w:val="Fax"/>
    <w:basedOn w:val="DefaultParagraphFont"/>
    <w:uiPriority w:val="1"/>
    <w:qFormat/>
    <w:rsid w:val="00451F0F"/>
    <w:rPr>
      <w:rFonts w:ascii="Linux Libertine" w:hAnsi="Linux Libertine" w:cs="Linux Libertine"/>
      <w:color w:val="C00000"/>
    </w:rPr>
  </w:style>
  <w:style w:type="character" w:customStyle="1" w:styleId="FigCount">
    <w:name w:val="FigCount"/>
    <w:basedOn w:val="DefaultParagraphFont"/>
    <w:uiPriority w:val="1"/>
    <w:qFormat/>
    <w:rsid w:val="00451F0F"/>
    <w:rPr>
      <w:color w:val="0000FF"/>
    </w:rPr>
  </w:style>
  <w:style w:type="paragraph" w:customStyle="1" w:styleId="TableFootnote">
    <w:name w:val="TableFootnote"/>
    <w:basedOn w:val="Normal"/>
    <w:link w:val="TableFootnoteChar"/>
    <w:qFormat/>
    <w:rsid w:val="00451F0F"/>
  </w:style>
  <w:style w:type="character" w:customStyle="1" w:styleId="TableFootnoteChar">
    <w:name w:val="TableFootnote Char"/>
    <w:basedOn w:val="DefaultParagraphFont"/>
    <w:link w:val="TableFootnote"/>
    <w:rsid w:val="00451F0F"/>
    <w:rPr>
      <w:rFonts w:ascii="Linux Libertine" w:eastAsiaTheme="minorHAnsi" w:hAnsi="Linux Libertine" w:cs="Linux Libertine"/>
      <w:kern w:val="0"/>
      <w:sz w:val="18"/>
      <w:szCs w:val="22"/>
    </w:rPr>
  </w:style>
  <w:style w:type="paragraph" w:customStyle="1" w:styleId="FigureCaption">
    <w:name w:val="FigureCaption"/>
    <w:link w:val="FigureCaptionChar"/>
    <w:autoRedefine/>
    <w:qFormat/>
    <w:rsid w:val="00451F0F"/>
    <w:pPr>
      <w:spacing w:before="220" w:after="240" w:line="240" w:lineRule="auto"/>
      <w:jc w:val="center"/>
    </w:pPr>
    <w:rPr>
      <w:rFonts w:ascii="Linux Libertine" w:eastAsiaTheme="minorHAnsi" w:hAnsi="Linux Libertine" w:cs="Linux Libertine"/>
      <w:b/>
      <w:kern w:val="0"/>
      <w:sz w:val="18"/>
      <w:szCs w:val="22"/>
    </w:rPr>
  </w:style>
  <w:style w:type="character" w:customStyle="1" w:styleId="FigureCaptionChar">
    <w:name w:val="FigureCaption Char"/>
    <w:basedOn w:val="DefaultParagraphFont"/>
    <w:link w:val="FigureCaption"/>
    <w:rsid w:val="00451F0F"/>
    <w:rPr>
      <w:rFonts w:ascii="Linux Libertine" w:eastAsiaTheme="minorHAnsi" w:hAnsi="Linux Libertine" w:cs="Linux Libertine"/>
      <w:b/>
      <w:kern w:val="0"/>
      <w:sz w:val="18"/>
      <w:szCs w:val="22"/>
    </w:rPr>
  </w:style>
  <w:style w:type="character" w:customStyle="1" w:styleId="FirstName">
    <w:name w:val="FirstName"/>
    <w:basedOn w:val="DefaultParagraphFont"/>
    <w:uiPriority w:val="1"/>
    <w:qFormat/>
    <w:rsid w:val="00451F0F"/>
    <w:rPr>
      <w:rFonts w:ascii="Linux Libertine" w:hAnsi="Linux Libertine" w:cs="Linux Libertine"/>
      <w:color w:val="auto"/>
      <w:bdr w:val="none" w:sz="0" w:space="0" w:color="auto"/>
      <w:shd w:val="clear" w:color="auto" w:fill="DDDDDD"/>
    </w:rPr>
  </w:style>
  <w:style w:type="paragraph" w:customStyle="1" w:styleId="FloatQuote">
    <w:name w:val="FloatQuote"/>
    <w:basedOn w:val="Para"/>
    <w:qFormat/>
    <w:rsid w:val="00451F0F"/>
    <w:pPr>
      <w:shd w:val="clear" w:color="auto" w:fill="D9F2D0" w:themeFill="accent6" w:themeFillTint="33"/>
      <w:ind w:left="1134" w:right="1134" w:firstLine="0"/>
      <w:jc w:val="both"/>
    </w:pPr>
  </w:style>
  <w:style w:type="character" w:customStyle="1" w:styleId="focus">
    <w:name w:val="focus"/>
    <w:basedOn w:val="DefaultParagraphFont"/>
    <w:rsid w:val="00451F0F"/>
  </w:style>
  <w:style w:type="character" w:styleId="FollowedHyperlink">
    <w:name w:val="FollowedHyperlink"/>
    <w:basedOn w:val="DefaultParagraphFont"/>
    <w:uiPriority w:val="99"/>
    <w:semiHidden/>
    <w:unhideWhenUsed/>
    <w:rsid w:val="00451F0F"/>
    <w:rPr>
      <w:rFonts w:ascii="Linux Libertine" w:hAnsi="Linux Libertine" w:cs="Linux Libertine"/>
      <w:color w:val="96607D" w:themeColor="followedHyperlink"/>
      <w:u w:val="single"/>
    </w:rPr>
  </w:style>
  <w:style w:type="character" w:customStyle="1" w:styleId="GrantNumber">
    <w:name w:val="GrantNumber"/>
    <w:basedOn w:val="DefaultParagraphFont"/>
    <w:uiPriority w:val="1"/>
    <w:qFormat/>
    <w:rsid w:val="00451F0F"/>
    <w:rPr>
      <w:rFonts w:ascii="Linux Libertine" w:hAnsi="Linux Libertine" w:cs="Linux Libertine"/>
      <w:color w:val="9900FF"/>
    </w:rPr>
  </w:style>
  <w:style w:type="character" w:customStyle="1" w:styleId="GrantSponser">
    <w:name w:val="GrantSponser"/>
    <w:basedOn w:val="DefaultParagraphFont"/>
    <w:uiPriority w:val="1"/>
    <w:qFormat/>
    <w:rsid w:val="00451F0F"/>
    <w:rPr>
      <w:rFonts w:ascii="Linux Libertine" w:hAnsi="Linux Libertine" w:cs="Linux Libertine"/>
      <w:color w:val="666699"/>
    </w:rPr>
  </w:style>
  <w:style w:type="paragraph" w:customStyle="1" w:styleId="Head2">
    <w:name w:val="Head2"/>
    <w:basedOn w:val="Heading2"/>
    <w:next w:val="Para"/>
    <w:autoRedefine/>
    <w:qFormat/>
    <w:rsid w:val="00451F0F"/>
    <w:pPr>
      <w:numPr>
        <w:ilvl w:val="1"/>
        <w:numId w:val="22"/>
      </w:numPr>
      <w:spacing w:before="180" w:after="80" w:line="240" w:lineRule="auto"/>
    </w:pPr>
    <w:rPr>
      <w:rFonts w:ascii="Linux Biolinum" w:eastAsia="Times New Roman" w:hAnsi="Linux Biolinum" w:cs="Linux Biolinum"/>
      <w:color w:val="auto"/>
      <w:szCs w:val="20"/>
    </w:rPr>
  </w:style>
  <w:style w:type="paragraph" w:customStyle="1" w:styleId="Head3">
    <w:name w:val="Head3"/>
    <w:next w:val="Para"/>
    <w:autoRedefine/>
    <w:qFormat/>
    <w:rsid w:val="00451F0F"/>
    <w:pPr>
      <w:keepNext/>
      <w:numPr>
        <w:ilvl w:val="2"/>
        <w:numId w:val="22"/>
      </w:numPr>
      <w:spacing w:before="120" w:after="40" w:line="240" w:lineRule="auto"/>
    </w:pPr>
    <w:rPr>
      <w:rFonts w:ascii="Linux Biolinum" w:eastAsia="Times New Roman" w:hAnsi="Linux Biolinum" w:cs="Linux Biolinum"/>
      <w:b/>
      <w:kern w:val="0"/>
      <w:sz w:val="18"/>
      <w:szCs w:val="20"/>
    </w:rPr>
  </w:style>
  <w:style w:type="paragraph" w:customStyle="1" w:styleId="Head4">
    <w:name w:val="Head4"/>
    <w:autoRedefine/>
    <w:qFormat/>
    <w:rsid w:val="00451F0F"/>
    <w:pPr>
      <w:keepNext/>
      <w:numPr>
        <w:ilvl w:val="3"/>
        <w:numId w:val="22"/>
      </w:numPr>
      <w:spacing w:before="60" w:after="140" w:line="240" w:lineRule="auto"/>
    </w:pPr>
    <w:rPr>
      <w:rFonts w:ascii="Linux Biolinum" w:eastAsia="Times New Roman" w:hAnsi="Linux Biolinum" w:cs="Linux Biolinum"/>
      <w:i/>
      <w:kern w:val="0"/>
      <w:szCs w:val="20"/>
    </w:rPr>
  </w:style>
  <w:style w:type="paragraph" w:customStyle="1" w:styleId="Head5">
    <w:name w:val="Head5"/>
    <w:autoRedefine/>
    <w:qFormat/>
    <w:rsid w:val="00451F0F"/>
    <w:pPr>
      <w:spacing w:before="120" w:after="120" w:line="240" w:lineRule="auto"/>
    </w:pPr>
    <w:rPr>
      <w:rFonts w:ascii="Linux Biolinum" w:eastAsia="Times New Roman" w:hAnsi="Linux Biolinum" w:cs="Linux Biolinum"/>
      <w:kern w:val="0"/>
      <w:sz w:val="22"/>
      <w:szCs w:val="20"/>
    </w:rPr>
  </w:style>
  <w:style w:type="paragraph" w:customStyle="1" w:styleId="Head6">
    <w:name w:val="Head6"/>
    <w:basedOn w:val="Normal"/>
    <w:rsid w:val="00451F0F"/>
    <w:pPr>
      <w:keepNext/>
      <w:keepLines/>
      <w:widowControl w:val="0"/>
      <w:spacing w:after="120"/>
      <w:ind w:left="720"/>
      <w:outlineLvl w:val="5"/>
    </w:pPr>
    <w:rPr>
      <w:rFonts w:ascii="Linux Biolinum" w:eastAsia="Arial Unicode MS" w:hAnsi="Linux Biolinum" w:cs="Linux Biolinum"/>
      <w:sz w:val="24"/>
      <w:szCs w:val="20"/>
    </w:rPr>
  </w:style>
  <w:style w:type="paragraph" w:customStyle="1" w:styleId="History">
    <w:name w:val="History"/>
    <w:basedOn w:val="Normal"/>
    <w:autoRedefine/>
    <w:qFormat/>
    <w:rsid w:val="00451F0F"/>
  </w:style>
  <w:style w:type="character" w:customStyle="1" w:styleId="Isbn">
    <w:name w:val="Isbn"/>
    <w:basedOn w:val="DefaultParagraphFont"/>
    <w:uiPriority w:val="1"/>
    <w:qFormat/>
    <w:rsid w:val="00451F0F"/>
    <w:rPr>
      <w:rFonts w:ascii="Linux Libertine" w:hAnsi="Linux Libertine" w:cs="Linux Libertine"/>
      <w:bdr w:val="none" w:sz="0" w:space="0" w:color="auto"/>
      <w:shd w:val="clear" w:color="auto" w:fill="C8EBFC"/>
    </w:rPr>
  </w:style>
  <w:style w:type="character" w:customStyle="1" w:styleId="Label">
    <w:name w:val="Label"/>
    <w:basedOn w:val="DefaultParagraphFont"/>
    <w:uiPriority w:val="1"/>
    <w:qFormat/>
    <w:rsid w:val="00451F0F"/>
    <w:rPr>
      <w:rFonts w:ascii="Linux Libertine" w:hAnsi="Linux Libertine" w:cs="Linux Libertine"/>
      <w:b w:val="0"/>
      <w:color w:val="0070C0"/>
    </w:rPr>
  </w:style>
  <w:style w:type="character" w:customStyle="1" w:styleId="ListTitle">
    <w:name w:val="ListTitle"/>
    <w:basedOn w:val="Label"/>
    <w:uiPriority w:val="1"/>
    <w:qFormat/>
    <w:rsid w:val="00451F0F"/>
    <w:rPr>
      <w:rFonts w:ascii="Linux Biolinum" w:hAnsi="Linux Biolinum" w:cs="Linux Biolinum"/>
      <w:b/>
      <w:color w:val="0070C0"/>
      <w:sz w:val="18"/>
    </w:rPr>
  </w:style>
  <w:style w:type="character" w:customStyle="1" w:styleId="Isource">
    <w:name w:val="Isource"/>
    <w:basedOn w:val="ListTitle"/>
    <w:uiPriority w:val="1"/>
    <w:qFormat/>
    <w:rsid w:val="00451F0F"/>
    <w:rPr>
      <w:rFonts w:ascii="Linux Biolinum" w:hAnsi="Linux Biolinum" w:cs="Linux Biolinum"/>
      <w:b/>
      <w:color w:val="E97132" w:themeColor="accent2"/>
      <w:sz w:val="18"/>
    </w:rPr>
  </w:style>
  <w:style w:type="character" w:customStyle="1" w:styleId="Issn">
    <w:name w:val="Issn"/>
    <w:basedOn w:val="DefaultParagraphFont"/>
    <w:uiPriority w:val="1"/>
    <w:qFormat/>
    <w:rsid w:val="00451F0F"/>
    <w:rPr>
      <w:rFonts w:ascii="Linux Libertine" w:hAnsi="Linux Libertine" w:cs="Linux Libertine"/>
      <w:bdr w:val="none" w:sz="0" w:space="0" w:color="auto"/>
      <w:shd w:val="clear" w:color="auto" w:fill="A17189"/>
    </w:rPr>
  </w:style>
  <w:style w:type="character" w:customStyle="1" w:styleId="Issue">
    <w:name w:val="Issue"/>
    <w:basedOn w:val="DefaultParagraphFont"/>
    <w:uiPriority w:val="1"/>
    <w:qFormat/>
    <w:rsid w:val="00451F0F"/>
    <w:rPr>
      <w:rFonts w:ascii="Linux Libertine" w:hAnsi="Linux Libertine" w:cs="Linux Libertine"/>
      <w:color w:val="auto"/>
      <w:bdr w:val="none" w:sz="0" w:space="0" w:color="auto"/>
      <w:shd w:val="clear" w:color="auto" w:fill="C8BE84"/>
    </w:rPr>
  </w:style>
  <w:style w:type="character" w:customStyle="1" w:styleId="JournalTitle">
    <w:name w:val="JournalTitle"/>
    <w:basedOn w:val="DefaultParagraphFont"/>
    <w:uiPriority w:val="1"/>
    <w:qFormat/>
    <w:rsid w:val="00451F0F"/>
    <w:rPr>
      <w:rFonts w:ascii="Linux Libertine" w:hAnsi="Linux Libertine" w:cs="Linux Libertine"/>
      <w:color w:val="auto"/>
      <w:bdr w:val="none" w:sz="0" w:space="0" w:color="auto"/>
      <w:shd w:val="clear" w:color="auto" w:fill="CCFF99"/>
    </w:rPr>
  </w:style>
  <w:style w:type="paragraph" w:customStyle="1" w:styleId="KeyWordHead">
    <w:name w:val="KeyWordHead"/>
    <w:autoRedefine/>
    <w:qFormat/>
    <w:rsid w:val="00451F0F"/>
    <w:pPr>
      <w:keepNext/>
      <w:spacing w:before="200" w:after="20" w:line="240" w:lineRule="auto"/>
    </w:pPr>
    <w:rPr>
      <w:rFonts w:ascii="Linux Biolinum" w:eastAsiaTheme="minorHAnsi" w:hAnsi="Linux Biolinum" w:cs="Linux Biolinum"/>
      <w:b/>
      <w:kern w:val="0"/>
      <w:sz w:val="22"/>
      <w:szCs w:val="22"/>
    </w:rPr>
  </w:style>
  <w:style w:type="paragraph" w:customStyle="1" w:styleId="KeyWords">
    <w:name w:val="KeyWords"/>
    <w:basedOn w:val="Normal"/>
    <w:qFormat/>
    <w:rsid w:val="00451F0F"/>
    <w:pPr>
      <w:spacing w:before="60" w:after="60"/>
    </w:pPr>
  </w:style>
  <w:style w:type="paragraph" w:styleId="ListParagraph">
    <w:name w:val="List Paragraph"/>
    <w:autoRedefine/>
    <w:uiPriority w:val="34"/>
    <w:qFormat/>
    <w:rsid w:val="00451F0F"/>
    <w:pPr>
      <w:numPr>
        <w:numId w:val="12"/>
      </w:numPr>
      <w:spacing w:after="0" w:line="264" w:lineRule="auto"/>
      <w:contextualSpacing/>
    </w:pPr>
    <w:rPr>
      <w:rFonts w:ascii="Linux Biolinum" w:eastAsiaTheme="minorHAnsi" w:hAnsi="Linux Biolinum" w:cs="Linux Biolinum"/>
      <w:kern w:val="0"/>
      <w:sz w:val="18"/>
      <w:szCs w:val="22"/>
    </w:rPr>
  </w:style>
  <w:style w:type="paragraph" w:customStyle="1" w:styleId="ListEnd">
    <w:name w:val="ListEnd"/>
    <w:basedOn w:val="Normal"/>
    <w:qFormat/>
    <w:rsid w:val="00451F0F"/>
  </w:style>
  <w:style w:type="paragraph" w:customStyle="1" w:styleId="ListStart">
    <w:name w:val="ListStart"/>
    <w:basedOn w:val="Normal"/>
    <w:qFormat/>
    <w:rsid w:val="00451F0F"/>
  </w:style>
  <w:style w:type="paragraph" w:customStyle="1" w:styleId="MetadataHead">
    <w:name w:val="MetadataHead"/>
    <w:basedOn w:val="Normal"/>
    <w:rsid w:val="00451F0F"/>
    <w:rPr>
      <w:color w:val="2C7FCE" w:themeColor="text2" w:themeTint="99"/>
      <w:sz w:val="2"/>
    </w:rPr>
  </w:style>
  <w:style w:type="character" w:customStyle="1" w:styleId="MiddleName">
    <w:name w:val="MiddleName"/>
    <w:basedOn w:val="DefaultParagraphFont"/>
    <w:uiPriority w:val="1"/>
    <w:qFormat/>
    <w:rsid w:val="00451F0F"/>
    <w:rPr>
      <w:rFonts w:ascii="Linux Libertine" w:hAnsi="Linux Libertine" w:cs="Linux Libertine"/>
      <w:color w:val="auto"/>
      <w:bdr w:val="none" w:sz="0" w:space="0" w:color="auto"/>
      <w:shd w:val="clear" w:color="auto" w:fill="9C9C9C"/>
    </w:rPr>
  </w:style>
  <w:style w:type="character" w:customStyle="1" w:styleId="MiscDate">
    <w:name w:val="MiscDate"/>
    <w:basedOn w:val="DefaultParagraphFont"/>
    <w:uiPriority w:val="1"/>
    <w:qFormat/>
    <w:rsid w:val="00451F0F"/>
    <w:rPr>
      <w:rFonts w:ascii="Linux Libertine" w:hAnsi="Linux Libertine" w:cs="Linux Libertine"/>
      <w:color w:val="7030A0"/>
    </w:rPr>
  </w:style>
  <w:style w:type="character" w:customStyle="1" w:styleId="Orcid">
    <w:name w:val="Orcid"/>
    <w:basedOn w:val="DefaultParagraphFont"/>
    <w:uiPriority w:val="1"/>
    <w:qFormat/>
    <w:rsid w:val="00451F0F"/>
    <w:rPr>
      <w:rFonts w:ascii="Linux Libertine" w:hAnsi="Linux Libertine" w:cs="Linux Libertine"/>
      <w:color w:val="7030A0"/>
    </w:rPr>
  </w:style>
  <w:style w:type="character" w:customStyle="1" w:styleId="OrgDiv">
    <w:name w:val="OrgDiv"/>
    <w:basedOn w:val="DefaultParagraphFont"/>
    <w:uiPriority w:val="1"/>
    <w:qFormat/>
    <w:rsid w:val="00451F0F"/>
    <w:rPr>
      <w:rFonts w:ascii="Linux Libertine" w:hAnsi="Linux Libertine" w:cs="Linux Libertine"/>
      <w:color w:val="auto"/>
    </w:rPr>
  </w:style>
  <w:style w:type="character" w:customStyle="1" w:styleId="OrgName">
    <w:name w:val="OrgName"/>
    <w:basedOn w:val="DefaultParagraphFont"/>
    <w:uiPriority w:val="1"/>
    <w:qFormat/>
    <w:rsid w:val="00451F0F"/>
    <w:rPr>
      <w:rFonts w:ascii="Linux Libertine" w:hAnsi="Linux Libertine" w:cs="Linux Libertine"/>
      <w:color w:val="auto"/>
    </w:rPr>
  </w:style>
  <w:style w:type="character" w:customStyle="1" w:styleId="Pages">
    <w:name w:val="Pages"/>
    <w:basedOn w:val="DefaultParagraphFont"/>
    <w:uiPriority w:val="1"/>
    <w:qFormat/>
    <w:rsid w:val="00451F0F"/>
    <w:rPr>
      <w:rFonts w:ascii="Linux Libertine" w:hAnsi="Linux Libertine" w:cs="Linux Libertine"/>
      <w:color w:val="auto"/>
      <w:bdr w:val="none" w:sz="0" w:space="0" w:color="auto"/>
      <w:shd w:val="clear" w:color="auto" w:fill="D279FF"/>
    </w:rPr>
  </w:style>
  <w:style w:type="paragraph" w:customStyle="1" w:styleId="ParaContinue">
    <w:name w:val="ParaContinue"/>
    <w:basedOn w:val="Para"/>
    <w:link w:val="ParaContinueChar"/>
    <w:rsid w:val="00451F0F"/>
    <w:pPr>
      <w:ind w:firstLine="0"/>
    </w:pPr>
  </w:style>
  <w:style w:type="character" w:customStyle="1" w:styleId="ParaContinueChar">
    <w:name w:val="ParaContinue Char"/>
    <w:basedOn w:val="DefaultParagraphFont"/>
    <w:link w:val="ParaContinue"/>
    <w:rsid w:val="00451F0F"/>
    <w:rPr>
      <w:rFonts w:ascii="Linux Libertine" w:eastAsiaTheme="minorHAnsi" w:hAnsi="Linux Libertine" w:cs="Linux Libertine"/>
      <w:kern w:val="0"/>
      <w:sz w:val="18"/>
      <w:szCs w:val="22"/>
    </w:rPr>
  </w:style>
  <w:style w:type="character" w:customStyle="1" w:styleId="PinCode">
    <w:name w:val="PinCode"/>
    <w:basedOn w:val="DefaultParagraphFont"/>
    <w:uiPriority w:val="1"/>
    <w:qFormat/>
    <w:rsid w:val="00451F0F"/>
    <w:rPr>
      <w:rFonts w:ascii="Linux Libertine" w:hAnsi="Linux Libertine" w:cs="Linux Libertine"/>
      <w:color w:val="808000"/>
    </w:rPr>
  </w:style>
  <w:style w:type="character" w:styleId="PlaceholderText">
    <w:name w:val="Placeholder Text"/>
    <w:basedOn w:val="DefaultParagraphFont"/>
    <w:uiPriority w:val="99"/>
    <w:semiHidden/>
    <w:rsid w:val="00451F0F"/>
    <w:rPr>
      <w:rFonts w:ascii="Linux Libertine" w:hAnsi="Linux Libertine" w:cs="Linux Libertine"/>
      <w:color w:val="808080"/>
    </w:rPr>
  </w:style>
  <w:style w:type="character" w:customStyle="1" w:styleId="Prefix">
    <w:name w:val="Prefix"/>
    <w:basedOn w:val="DefaultParagraphFont"/>
    <w:uiPriority w:val="1"/>
    <w:qFormat/>
    <w:rsid w:val="00451F0F"/>
    <w:rPr>
      <w:rFonts w:ascii="Linux Libertine" w:hAnsi="Linux Libertine" w:cs="Linux Libertine"/>
      <w:color w:val="auto"/>
      <w:bdr w:val="none" w:sz="0" w:space="0" w:color="auto"/>
      <w:shd w:val="clear" w:color="auto" w:fill="FF8633"/>
    </w:rPr>
  </w:style>
  <w:style w:type="character" w:customStyle="1" w:styleId="Proceeding">
    <w:name w:val="Proceeding"/>
    <w:basedOn w:val="DefaultParagraphFont"/>
    <w:uiPriority w:val="1"/>
    <w:qFormat/>
    <w:rsid w:val="00451F0F"/>
    <w:rPr>
      <w:rFonts w:ascii="Linux Libertine" w:hAnsi="Linux Libertine" w:cs="Linux Libertine"/>
      <w:color w:val="auto"/>
      <w:bdr w:val="none" w:sz="0" w:space="0" w:color="auto"/>
      <w:shd w:val="clear" w:color="auto" w:fill="A5BED6"/>
    </w:rPr>
  </w:style>
  <w:style w:type="character" w:customStyle="1" w:styleId="Publisher">
    <w:name w:val="Publisher"/>
    <w:basedOn w:val="DefaultParagraphFont"/>
    <w:uiPriority w:val="1"/>
    <w:qFormat/>
    <w:rsid w:val="00451F0F"/>
    <w:rPr>
      <w:rFonts w:ascii="Linux Libertine" w:hAnsi="Linux Libertine" w:cs="Linux Libertine"/>
      <w:color w:val="auto"/>
      <w:bdr w:val="none" w:sz="0" w:space="0" w:color="auto"/>
      <w:shd w:val="clear" w:color="auto" w:fill="FFFF49"/>
    </w:rPr>
  </w:style>
  <w:style w:type="paragraph" w:customStyle="1" w:styleId="PullQuote">
    <w:name w:val="PullQuote"/>
    <w:basedOn w:val="Para"/>
    <w:qFormat/>
    <w:rsid w:val="00451F0F"/>
    <w:pPr>
      <w:shd w:val="clear" w:color="auto" w:fill="C1F0C7" w:themeFill="accent3" w:themeFillTint="33"/>
      <w:ind w:left="1134" w:right="1134" w:firstLine="0"/>
      <w:jc w:val="both"/>
    </w:pPr>
  </w:style>
  <w:style w:type="paragraph" w:customStyle="1" w:styleId="Quotation">
    <w:name w:val="Quotation"/>
    <w:basedOn w:val="Normal"/>
    <w:qFormat/>
    <w:rsid w:val="00451F0F"/>
    <w:pPr>
      <w:jc w:val="center"/>
    </w:pPr>
    <w:rPr>
      <w:sz w:val="16"/>
    </w:rPr>
  </w:style>
  <w:style w:type="character" w:customStyle="1" w:styleId="ReceivedDate">
    <w:name w:val="ReceivedDate"/>
    <w:basedOn w:val="DefaultParagraphFont"/>
    <w:uiPriority w:val="1"/>
    <w:qFormat/>
    <w:rsid w:val="00451F0F"/>
    <w:rPr>
      <w:rFonts w:ascii="Linux Libertine" w:hAnsi="Linux Libertine" w:cs="Linux Libertine"/>
      <w:color w:val="00B050"/>
    </w:rPr>
  </w:style>
  <w:style w:type="paragraph" w:customStyle="1" w:styleId="RectoRRH">
    <w:name w:val="Recto_(RRH)"/>
    <w:autoRedefine/>
    <w:qFormat/>
    <w:rsid w:val="00451F0F"/>
    <w:pPr>
      <w:spacing w:after="0" w:line="240" w:lineRule="auto"/>
      <w:jc w:val="right"/>
    </w:pPr>
    <w:rPr>
      <w:rFonts w:ascii="Linux Libertine" w:eastAsia="Times New Roman" w:hAnsi="Linux Libertine" w:cs="Linux Libertine"/>
      <w:kern w:val="0"/>
      <w:sz w:val="18"/>
      <w:szCs w:val="20"/>
    </w:rPr>
  </w:style>
  <w:style w:type="character" w:customStyle="1" w:styleId="RefCount">
    <w:name w:val="RefCount"/>
    <w:basedOn w:val="DefaultParagraphFont"/>
    <w:uiPriority w:val="1"/>
    <w:qFormat/>
    <w:rsid w:val="00451F0F"/>
    <w:rPr>
      <w:color w:val="0000FF"/>
    </w:rPr>
  </w:style>
  <w:style w:type="paragraph" w:customStyle="1" w:styleId="Reference">
    <w:name w:val="Reference"/>
    <w:basedOn w:val="Normal"/>
    <w:qFormat/>
    <w:rsid w:val="00451F0F"/>
  </w:style>
  <w:style w:type="paragraph" w:customStyle="1" w:styleId="ReferenceHead">
    <w:name w:val="ReferenceHead"/>
    <w:autoRedefine/>
    <w:qFormat/>
    <w:rsid w:val="00451F0F"/>
    <w:pPr>
      <w:keepNext/>
      <w:spacing w:before="200" w:after="40" w:line="240" w:lineRule="auto"/>
    </w:pPr>
    <w:rPr>
      <w:rFonts w:ascii="Linux Biolinum" w:eastAsiaTheme="minorHAnsi" w:hAnsi="Linux Biolinum" w:cs="Linux Biolinum"/>
      <w:b/>
      <w:kern w:val="0"/>
      <w:sz w:val="22"/>
      <w:szCs w:val="22"/>
    </w:rPr>
  </w:style>
  <w:style w:type="character" w:customStyle="1" w:styleId="RefMisc">
    <w:name w:val="RefMisc"/>
    <w:basedOn w:val="DefaultParagraphFont"/>
    <w:uiPriority w:val="1"/>
    <w:qFormat/>
    <w:rsid w:val="00451F0F"/>
    <w:rPr>
      <w:rFonts w:ascii="Linux Libertine" w:hAnsi="Linux Libertine" w:cs="Linux Libertine"/>
      <w:color w:val="auto"/>
      <w:bdr w:val="none" w:sz="0" w:space="0" w:color="auto"/>
      <w:shd w:val="clear" w:color="auto" w:fill="FF9933"/>
    </w:rPr>
  </w:style>
  <w:style w:type="character" w:customStyle="1" w:styleId="Report">
    <w:name w:val="Report"/>
    <w:basedOn w:val="DefaultParagraphFont"/>
    <w:uiPriority w:val="1"/>
    <w:qFormat/>
    <w:rsid w:val="00451F0F"/>
    <w:rPr>
      <w:rFonts w:ascii="Linux Libertine" w:hAnsi="Linux Libertine" w:cs="Linux Libertine"/>
      <w:bdr w:val="none" w:sz="0" w:space="0" w:color="auto"/>
      <w:shd w:val="clear" w:color="auto" w:fill="D7E553"/>
    </w:rPr>
  </w:style>
  <w:style w:type="character" w:customStyle="1" w:styleId="RevisedDate">
    <w:name w:val="RevisedDate"/>
    <w:basedOn w:val="DefaultParagraphFont"/>
    <w:uiPriority w:val="1"/>
    <w:qFormat/>
    <w:rsid w:val="00451F0F"/>
    <w:rPr>
      <w:rFonts w:ascii="Linux Libertine" w:hAnsi="Linux Libertine" w:cs="Linux Libertine"/>
      <w:color w:val="0070C0"/>
    </w:rPr>
  </w:style>
  <w:style w:type="character" w:customStyle="1" w:styleId="RevisedDate1">
    <w:name w:val="RevisedDate1"/>
    <w:basedOn w:val="DefaultParagraphFont"/>
    <w:uiPriority w:val="1"/>
    <w:qFormat/>
    <w:rsid w:val="00451F0F"/>
    <w:rPr>
      <w:rFonts w:ascii="Linux Libertine" w:hAnsi="Linux Libertine" w:cs="Linux Libertine"/>
      <w:color w:val="0B769F" w:themeColor="accent4" w:themeShade="BF"/>
    </w:rPr>
  </w:style>
  <w:style w:type="character" w:customStyle="1" w:styleId="RevisedDate2">
    <w:name w:val="RevisedDate2"/>
    <w:basedOn w:val="DefaultParagraphFont"/>
    <w:uiPriority w:val="1"/>
    <w:qFormat/>
    <w:rsid w:val="00451F0F"/>
    <w:rPr>
      <w:rFonts w:ascii="Linux Libertine" w:hAnsi="Linux Libertine" w:cs="Linux Libertine"/>
      <w:color w:val="3A7C22" w:themeColor="accent6" w:themeShade="BF"/>
    </w:rPr>
  </w:style>
  <w:style w:type="character" w:customStyle="1" w:styleId="Role">
    <w:name w:val="Role"/>
    <w:basedOn w:val="DefaultParagraphFont"/>
    <w:uiPriority w:val="1"/>
    <w:qFormat/>
    <w:rsid w:val="00451F0F"/>
    <w:rPr>
      <w:rFonts w:ascii="Linux Libertine" w:hAnsi="Linux Libertine" w:cs="Linux Libertine"/>
      <w:color w:val="92D050"/>
    </w:rPr>
  </w:style>
  <w:style w:type="paragraph" w:styleId="Salutation">
    <w:name w:val="Salutation"/>
    <w:basedOn w:val="Normal"/>
    <w:next w:val="Normal"/>
    <w:link w:val="SalutationChar"/>
    <w:uiPriority w:val="99"/>
    <w:semiHidden/>
    <w:unhideWhenUsed/>
    <w:rsid w:val="00451F0F"/>
  </w:style>
  <w:style w:type="character" w:customStyle="1" w:styleId="SalutationChar">
    <w:name w:val="Salutation Char"/>
    <w:basedOn w:val="DefaultParagraphFont"/>
    <w:link w:val="Salutation"/>
    <w:uiPriority w:val="99"/>
    <w:semiHidden/>
    <w:rsid w:val="00451F0F"/>
    <w:rPr>
      <w:rFonts w:ascii="Linux Libertine" w:eastAsiaTheme="minorHAnsi" w:hAnsi="Linux Libertine" w:cs="Linux Libertine"/>
      <w:kern w:val="0"/>
      <w:sz w:val="18"/>
      <w:szCs w:val="22"/>
    </w:rPr>
  </w:style>
  <w:style w:type="paragraph" w:customStyle="1" w:styleId="SelfCitation">
    <w:name w:val="SelfCitation"/>
    <w:basedOn w:val="Para"/>
    <w:qFormat/>
    <w:rsid w:val="00451F0F"/>
  </w:style>
  <w:style w:type="paragraph" w:customStyle="1" w:styleId="Source">
    <w:name w:val="Source"/>
    <w:basedOn w:val="Normal"/>
    <w:qFormat/>
    <w:rsid w:val="00451F0F"/>
    <w:pPr>
      <w:spacing w:after="200" w:line="276" w:lineRule="auto"/>
      <w:ind w:left="720"/>
      <w:jc w:val="right"/>
    </w:pPr>
    <w:rPr>
      <w:rFonts w:asciiTheme="minorHAnsi" w:hAnsiTheme="minorHAnsi"/>
      <w:sz w:val="22"/>
    </w:rPr>
  </w:style>
  <w:style w:type="paragraph" w:customStyle="1" w:styleId="Spine">
    <w:name w:val="Spine"/>
    <w:basedOn w:val="Normal"/>
    <w:qFormat/>
    <w:rsid w:val="00451F0F"/>
    <w:pPr>
      <w:pBdr>
        <w:top w:val="thinThickLargeGap" w:sz="24" w:space="8" w:color="auto"/>
        <w:bottom w:val="thickThinLargeGap" w:sz="24" w:space="12" w:color="auto"/>
      </w:pBdr>
      <w:spacing w:line="360" w:lineRule="exact"/>
    </w:pPr>
    <w:rPr>
      <w:rFonts w:ascii="Cambria Math" w:eastAsia="Times New Roman" w:hAnsi="Cambria Math"/>
      <w:sz w:val="24"/>
      <w:szCs w:val="20"/>
      <w:lang w:val="en-GB"/>
    </w:rPr>
  </w:style>
  <w:style w:type="character" w:customStyle="1" w:styleId="State">
    <w:name w:val="State"/>
    <w:basedOn w:val="DefaultParagraphFont"/>
    <w:uiPriority w:val="1"/>
    <w:qFormat/>
    <w:rsid w:val="00451F0F"/>
    <w:rPr>
      <w:rFonts w:ascii="Linux Libertine" w:hAnsi="Linux Libertine" w:cs="Linux Libertine"/>
      <w:color w:val="auto"/>
    </w:rPr>
  </w:style>
  <w:style w:type="paragraph" w:customStyle="1" w:styleId="Statements">
    <w:name w:val="Statements"/>
    <w:basedOn w:val="Normal"/>
    <w:qFormat/>
    <w:rsid w:val="00451F0F"/>
    <w:pPr>
      <w:ind w:firstLine="240"/>
    </w:pPr>
    <w:rPr>
      <w:sz w:val="20"/>
    </w:rPr>
  </w:style>
  <w:style w:type="character" w:customStyle="1" w:styleId="Street">
    <w:name w:val="Street"/>
    <w:basedOn w:val="DefaultParagraphFont"/>
    <w:uiPriority w:val="1"/>
    <w:qFormat/>
    <w:rsid w:val="00451F0F"/>
    <w:rPr>
      <w:rFonts w:ascii="Linux Libertine" w:hAnsi="Linux Libertine" w:cs="Linux Libertine"/>
      <w:color w:val="auto"/>
      <w:bdr w:val="none" w:sz="0" w:space="0" w:color="auto"/>
      <w:shd w:val="clear" w:color="auto" w:fill="00CC99"/>
    </w:rPr>
  </w:style>
  <w:style w:type="character" w:styleId="Strong">
    <w:name w:val="Strong"/>
    <w:basedOn w:val="DefaultParagraphFont"/>
    <w:uiPriority w:val="22"/>
    <w:qFormat/>
    <w:rsid w:val="00451F0F"/>
    <w:rPr>
      <w:b/>
      <w:bCs/>
    </w:rPr>
  </w:style>
  <w:style w:type="character" w:customStyle="1" w:styleId="Suffix">
    <w:name w:val="Suffix"/>
    <w:basedOn w:val="DefaultParagraphFont"/>
    <w:uiPriority w:val="1"/>
    <w:qFormat/>
    <w:rsid w:val="00451F0F"/>
    <w:rPr>
      <w:rFonts w:ascii="Linux Libertine" w:hAnsi="Linux Libertine" w:cs="Linux Libertine"/>
      <w:color w:val="auto"/>
      <w:bdr w:val="none" w:sz="0" w:space="0" w:color="auto"/>
      <w:shd w:val="clear" w:color="auto" w:fill="FFA86D"/>
    </w:rPr>
  </w:style>
  <w:style w:type="character" w:customStyle="1" w:styleId="Surname">
    <w:name w:val="Surname"/>
    <w:basedOn w:val="DefaultParagraphFont"/>
    <w:uiPriority w:val="1"/>
    <w:qFormat/>
    <w:rsid w:val="00451F0F"/>
    <w:rPr>
      <w:rFonts w:ascii="Linux Libertine" w:hAnsi="Linux Libertine" w:cs="Linux Libertine"/>
      <w:color w:val="auto"/>
      <w:bdr w:val="none" w:sz="0" w:space="0" w:color="auto"/>
      <w:shd w:val="clear" w:color="auto" w:fill="BCBCBC"/>
    </w:rPr>
  </w:style>
  <w:style w:type="paragraph" w:customStyle="1" w:styleId="TableCaption">
    <w:name w:val="TableCaption"/>
    <w:link w:val="TableCaptionChar"/>
    <w:autoRedefine/>
    <w:qFormat/>
    <w:rsid w:val="00451F0F"/>
    <w:pPr>
      <w:keepNext/>
      <w:spacing w:before="360" w:after="200" w:line="240" w:lineRule="auto"/>
      <w:jc w:val="center"/>
    </w:pPr>
    <w:rPr>
      <w:rFonts w:ascii="Linux Libertine" w:eastAsiaTheme="minorHAnsi" w:hAnsi="Linux Libertine" w:cs="Linux Libertine"/>
      <w:b/>
      <w:kern w:val="0"/>
      <w:sz w:val="18"/>
      <w:szCs w:val="22"/>
    </w:rPr>
  </w:style>
  <w:style w:type="character" w:customStyle="1" w:styleId="TableCaptionChar">
    <w:name w:val="TableCaption Char"/>
    <w:basedOn w:val="DefaultParagraphFont"/>
    <w:link w:val="TableCaption"/>
    <w:rsid w:val="00451F0F"/>
    <w:rPr>
      <w:rFonts w:ascii="Linux Libertine" w:eastAsiaTheme="minorHAnsi" w:hAnsi="Linux Libertine" w:cs="Linux Libertine"/>
      <w:b/>
      <w:kern w:val="0"/>
      <w:sz w:val="18"/>
      <w:szCs w:val="22"/>
    </w:rPr>
  </w:style>
  <w:style w:type="paragraph" w:customStyle="1" w:styleId="TableFootTitle">
    <w:name w:val="TableFootTitle"/>
    <w:basedOn w:val="TableFootnote"/>
    <w:autoRedefine/>
    <w:qFormat/>
    <w:rsid w:val="00451F0F"/>
    <w:rPr>
      <w:sz w:val="22"/>
    </w:rPr>
  </w:style>
  <w:style w:type="character" w:customStyle="1" w:styleId="TblCount">
    <w:name w:val="TblCount"/>
    <w:basedOn w:val="DefaultParagraphFont"/>
    <w:uiPriority w:val="1"/>
    <w:qFormat/>
    <w:rsid w:val="00451F0F"/>
    <w:rPr>
      <w:color w:val="0000FF"/>
    </w:rPr>
  </w:style>
  <w:style w:type="paragraph" w:customStyle="1" w:styleId="TitleNote">
    <w:name w:val="TitleNote"/>
    <w:basedOn w:val="AuthNotes"/>
    <w:qFormat/>
    <w:rsid w:val="00451F0F"/>
    <w:rPr>
      <w:sz w:val="20"/>
    </w:rPr>
  </w:style>
  <w:style w:type="paragraph" w:customStyle="1" w:styleId="TOC1">
    <w:name w:val="TOC1"/>
    <w:basedOn w:val="Normal"/>
    <w:qFormat/>
    <w:rsid w:val="00451F0F"/>
  </w:style>
  <w:style w:type="paragraph" w:customStyle="1" w:styleId="TOC2">
    <w:name w:val="TOC2"/>
    <w:basedOn w:val="Normal"/>
    <w:qFormat/>
    <w:rsid w:val="00451F0F"/>
  </w:style>
  <w:style w:type="paragraph" w:customStyle="1" w:styleId="TOC3">
    <w:name w:val="TOC3"/>
    <w:basedOn w:val="Normal"/>
    <w:qFormat/>
    <w:rsid w:val="00451F0F"/>
  </w:style>
  <w:style w:type="paragraph" w:customStyle="1" w:styleId="TOC4">
    <w:name w:val="TOC4"/>
    <w:basedOn w:val="Normal"/>
    <w:qFormat/>
    <w:rsid w:val="00451F0F"/>
  </w:style>
  <w:style w:type="paragraph" w:customStyle="1" w:styleId="TOCHeading">
    <w:name w:val="TOCHeading"/>
    <w:basedOn w:val="Normal"/>
    <w:qFormat/>
    <w:rsid w:val="00451F0F"/>
  </w:style>
  <w:style w:type="paragraph" w:customStyle="1" w:styleId="Update">
    <w:name w:val="Update"/>
    <w:basedOn w:val="Normal"/>
    <w:qFormat/>
    <w:rsid w:val="00451F0F"/>
    <w:pPr>
      <w:pBdr>
        <w:top w:val="dashed" w:sz="4" w:space="6" w:color="auto"/>
        <w:bottom w:val="dashed" w:sz="4" w:space="16" w:color="auto"/>
      </w:pBdr>
      <w:spacing w:line="560" w:lineRule="exact"/>
      <w:ind w:firstLine="720"/>
    </w:pPr>
    <w:rPr>
      <w:rFonts w:ascii="Cambria Math" w:eastAsia="Times New Roman" w:hAnsi="Cambria Math"/>
      <w:color w:val="760016"/>
      <w:sz w:val="24"/>
      <w:szCs w:val="20"/>
      <w:lang w:val="en-GB"/>
    </w:rPr>
  </w:style>
  <w:style w:type="character" w:customStyle="1" w:styleId="URL">
    <w:name w:val="URL"/>
    <w:basedOn w:val="DefaultParagraphFont"/>
    <w:uiPriority w:val="1"/>
    <w:qFormat/>
    <w:rsid w:val="00451F0F"/>
    <w:rPr>
      <w:rFonts w:ascii="Linux Libertine" w:hAnsi="Linux Libertine" w:cs="Linux Libertine"/>
      <w:color w:val="auto"/>
      <w:bdr w:val="none" w:sz="0" w:space="0" w:color="auto"/>
      <w:shd w:val="clear" w:color="auto" w:fill="FF3300"/>
    </w:rPr>
  </w:style>
  <w:style w:type="paragraph" w:customStyle="1" w:styleId="Value">
    <w:name w:val="Value"/>
    <w:basedOn w:val="Normal"/>
    <w:next w:val="Normal"/>
    <w:qFormat/>
    <w:rsid w:val="00451F0F"/>
  </w:style>
  <w:style w:type="paragraph" w:customStyle="1" w:styleId="VersoLRH">
    <w:name w:val="Verso_(LRH)"/>
    <w:autoRedefine/>
    <w:qFormat/>
    <w:rsid w:val="00451F0F"/>
    <w:pPr>
      <w:spacing w:after="0" w:line="240" w:lineRule="auto"/>
    </w:pPr>
    <w:rPr>
      <w:rFonts w:ascii="Linux Libertine" w:eastAsia="Times New Roman" w:hAnsi="Linux Libertine" w:cs="Linux Libertine"/>
      <w:kern w:val="0"/>
      <w:sz w:val="14"/>
      <w:szCs w:val="20"/>
    </w:rPr>
  </w:style>
  <w:style w:type="paragraph" w:customStyle="1" w:styleId="Video">
    <w:name w:val="Video"/>
    <w:basedOn w:val="Normal"/>
    <w:qFormat/>
    <w:rsid w:val="00451F0F"/>
    <w:pPr>
      <w:pBdr>
        <w:top w:val="wave" w:sz="6" w:space="8" w:color="auto"/>
        <w:bottom w:val="wave" w:sz="6" w:space="12" w:color="auto"/>
      </w:pBdr>
      <w:spacing w:after="120" w:line="280" w:lineRule="exact"/>
      <w:jc w:val="center"/>
    </w:pPr>
    <w:rPr>
      <w:rFonts w:ascii="Arial Unicode MS" w:eastAsia="Arial Unicode MS" w:hAnsi="Arial Unicode MS"/>
      <w:color w:val="FF0000"/>
      <w:sz w:val="24"/>
      <w:szCs w:val="20"/>
    </w:rPr>
  </w:style>
  <w:style w:type="character" w:customStyle="1" w:styleId="Volume">
    <w:name w:val="Volume"/>
    <w:basedOn w:val="DefaultParagraphFont"/>
    <w:uiPriority w:val="1"/>
    <w:qFormat/>
    <w:rsid w:val="00451F0F"/>
    <w:rPr>
      <w:rFonts w:ascii="Linux Libertine" w:hAnsi="Linux Libertine" w:cs="Linux Libertine"/>
      <w:color w:val="auto"/>
      <w:bdr w:val="none" w:sz="0" w:space="0" w:color="auto"/>
      <w:shd w:val="clear" w:color="auto" w:fill="FFCC66"/>
    </w:rPr>
  </w:style>
  <w:style w:type="character" w:customStyle="1" w:styleId="Year">
    <w:name w:val="Year"/>
    <w:basedOn w:val="DefaultParagraphFont"/>
    <w:uiPriority w:val="1"/>
    <w:qFormat/>
    <w:rsid w:val="00451F0F"/>
    <w:rPr>
      <w:rFonts w:ascii="Linux Libertine" w:hAnsi="Linux Libertine" w:cs="Linux Libertine"/>
      <w:color w:val="auto"/>
      <w:bdr w:val="none" w:sz="0" w:space="0" w:color="auto"/>
      <w:shd w:val="clear" w:color="auto" w:fill="66FF66"/>
    </w:rPr>
  </w:style>
  <w:style w:type="paragraph" w:customStyle="1" w:styleId="Yours">
    <w:name w:val="Yours"/>
    <w:basedOn w:val="Normal"/>
    <w:next w:val="Normal"/>
    <w:qFormat/>
    <w:rsid w:val="00451F0F"/>
  </w:style>
  <w:style w:type="character" w:styleId="PageNumber">
    <w:name w:val="page number"/>
    <w:basedOn w:val="DefaultParagraphFont"/>
    <w:uiPriority w:val="99"/>
    <w:semiHidden/>
    <w:unhideWhenUsed/>
    <w:rsid w:val="00451F0F"/>
    <w:rPr>
      <w:rFonts w:ascii="Linux Libertine" w:hAnsi="Linux Libertine" w:cs="Linux Libertine"/>
      <w:sz w:val="14"/>
    </w:rPr>
  </w:style>
  <w:style w:type="character" w:styleId="LineNumber">
    <w:name w:val="line number"/>
    <w:basedOn w:val="DefaultParagraphFont"/>
    <w:uiPriority w:val="99"/>
    <w:semiHidden/>
    <w:unhideWhenUsed/>
    <w:rsid w:val="00451F0F"/>
    <w:rPr>
      <w:sz w:val="16"/>
    </w:rPr>
  </w:style>
  <w:style w:type="paragraph" w:styleId="NoSpacing">
    <w:name w:val="No Spacing"/>
    <w:uiPriority w:val="1"/>
    <w:qFormat/>
    <w:rsid w:val="00451F0F"/>
    <w:pPr>
      <w:spacing w:after="0" w:line="240" w:lineRule="auto"/>
    </w:pPr>
    <w:rPr>
      <w:rFonts w:eastAsiaTheme="minorHAnsi"/>
      <w:kern w:val="0"/>
      <w:sz w:val="22"/>
      <w:szCs w:val="22"/>
    </w:rPr>
  </w:style>
  <w:style w:type="character" w:customStyle="1" w:styleId="KeyTerm">
    <w:name w:val="KeyTerm"/>
    <w:basedOn w:val="DefaultParagraphFont"/>
    <w:uiPriority w:val="1"/>
    <w:qFormat/>
    <w:rsid w:val="00451F0F"/>
    <w:rPr>
      <w:rFonts w:ascii="Linux Libertine" w:hAnsi="Linux Libertine" w:cs="Linux Libertine"/>
      <w:color w:val="3A7C22" w:themeColor="accent6" w:themeShade="BF"/>
    </w:rPr>
  </w:style>
  <w:style w:type="character" w:customStyle="1" w:styleId="OtherTitle">
    <w:name w:val="OtherTitle"/>
    <w:basedOn w:val="DefaultParagraphFont"/>
    <w:uiPriority w:val="1"/>
    <w:qFormat/>
    <w:rsid w:val="00451F0F"/>
    <w:rPr>
      <w:rFonts w:ascii="Linux Libertine" w:hAnsi="Linux Libertine" w:cs="Linux Libertine"/>
      <w:bdr w:val="none" w:sz="0" w:space="0" w:color="auto"/>
      <w:shd w:val="clear" w:color="auto" w:fill="E59EDC" w:themeFill="accent5" w:themeFillTint="66"/>
    </w:rPr>
  </w:style>
  <w:style w:type="character" w:customStyle="1" w:styleId="term-InText">
    <w:name w:val="term-InText"/>
    <w:uiPriority w:val="1"/>
    <w:rsid w:val="00451F0F"/>
  </w:style>
  <w:style w:type="paragraph" w:customStyle="1" w:styleId="CCSHead">
    <w:name w:val="CCSHead"/>
    <w:basedOn w:val="KeyWordHead"/>
    <w:qFormat/>
    <w:rsid w:val="00451F0F"/>
  </w:style>
  <w:style w:type="paragraph" w:customStyle="1" w:styleId="CCSDescription">
    <w:name w:val="CCSDescription"/>
    <w:basedOn w:val="KeyWords"/>
    <w:qFormat/>
    <w:rsid w:val="00451F0F"/>
  </w:style>
  <w:style w:type="paragraph" w:customStyle="1" w:styleId="RefFormatHead">
    <w:name w:val="RefFormatHead"/>
    <w:basedOn w:val="Normal"/>
    <w:qFormat/>
    <w:rsid w:val="00451F0F"/>
    <w:pPr>
      <w:keepNext/>
      <w:spacing w:before="60" w:after="60"/>
    </w:pPr>
    <w:rPr>
      <w:b/>
    </w:rPr>
  </w:style>
  <w:style w:type="paragraph" w:customStyle="1" w:styleId="RefFormatPara">
    <w:name w:val="RefFormatPara"/>
    <w:basedOn w:val="Normal"/>
    <w:qFormat/>
    <w:rsid w:val="00451F0F"/>
    <w:pPr>
      <w:spacing w:before="60" w:after="60"/>
      <w:contextualSpacing/>
    </w:pPr>
  </w:style>
  <w:style w:type="paragraph" w:customStyle="1" w:styleId="Algorithm">
    <w:name w:val="Algorithm"/>
    <w:basedOn w:val="Normal"/>
    <w:qFormat/>
    <w:rsid w:val="00451F0F"/>
    <w:pPr>
      <w:spacing w:line="240" w:lineRule="auto"/>
    </w:pPr>
  </w:style>
  <w:style w:type="paragraph" w:customStyle="1" w:styleId="Style1">
    <w:name w:val="Style1"/>
    <w:basedOn w:val="Head4"/>
    <w:qFormat/>
    <w:rsid w:val="00451F0F"/>
    <w:pPr>
      <w:numPr>
        <w:ilvl w:val="0"/>
        <w:numId w:val="0"/>
      </w:numPr>
    </w:pPr>
  </w:style>
  <w:style w:type="paragraph" w:customStyle="1" w:styleId="PermissionBlock">
    <w:name w:val="PermissionBlock"/>
    <w:basedOn w:val="FootnoteText"/>
    <w:qFormat/>
    <w:rsid w:val="00451F0F"/>
  </w:style>
  <w:style w:type="character" w:customStyle="1" w:styleId="ArticleNumber">
    <w:name w:val="ArticleNumber"/>
    <w:basedOn w:val="DefaultParagraphFont"/>
    <w:uiPriority w:val="1"/>
    <w:qFormat/>
    <w:rsid w:val="00451F0F"/>
    <w:rPr>
      <w:rFonts w:ascii="Linux Libertine" w:hAnsi="Linux Libertine" w:cs="Linux Libertine"/>
      <w:color w:val="7030A0"/>
    </w:rPr>
  </w:style>
  <w:style w:type="paragraph" w:customStyle="1" w:styleId="Image">
    <w:name w:val="Image"/>
    <w:basedOn w:val="Normal"/>
    <w:qFormat/>
    <w:rsid w:val="00451F0F"/>
    <w:pPr>
      <w:keepNext/>
    </w:pPr>
  </w:style>
  <w:style w:type="paragraph" w:styleId="Date">
    <w:name w:val="Date"/>
    <w:basedOn w:val="Normal"/>
    <w:next w:val="Normal"/>
    <w:link w:val="DateChar1"/>
    <w:uiPriority w:val="99"/>
    <w:semiHidden/>
    <w:unhideWhenUsed/>
    <w:rsid w:val="00451F0F"/>
  </w:style>
  <w:style w:type="character" w:customStyle="1" w:styleId="DateChar1">
    <w:name w:val="Date Char1"/>
    <w:basedOn w:val="DefaultParagraphFont"/>
    <w:link w:val="Date"/>
    <w:uiPriority w:val="99"/>
    <w:semiHidden/>
    <w:rsid w:val="00451F0F"/>
    <w:rPr>
      <w:rFonts w:ascii="Linux Libertine" w:eastAsiaTheme="minorHAnsi" w:hAnsi="Linux Libertine" w:cs="Linux Libertine"/>
      <w:kern w:val="0"/>
      <w:sz w:val="18"/>
      <w:szCs w:val="22"/>
    </w:rPr>
  </w:style>
  <w:style w:type="paragraph" w:styleId="List">
    <w:name w:val="List"/>
    <w:basedOn w:val="Normal"/>
    <w:uiPriority w:val="99"/>
    <w:semiHidden/>
    <w:unhideWhenUsed/>
    <w:rsid w:val="00451F0F"/>
    <w:pPr>
      <w:ind w:left="360" w:hanging="360"/>
      <w:contextualSpacing/>
    </w:pPr>
  </w:style>
  <w:style w:type="paragraph" w:styleId="List2">
    <w:name w:val="List 2"/>
    <w:basedOn w:val="Normal"/>
    <w:uiPriority w:val="99"/>
    <w:semiHidden/>
    <w:unhideWhenUsed/>
    <w:rsid w:val="00451F0F"/>
    <w:pPr>
      <w:ind w:left="720" w:hanging="360"/>
      <w:contextualSpacing/>
    </w:pPr>
  </w:style>
  <w:style w:type="paragraph" w:styleId="List3">
    <w:name w:val="List 3"/>
    <w:basedOn w:val="Normal"/>
    <w:uiPriority w:val="99"/>
    <w:semiHidden/>
    <w:unhideWhenUsed/>
    <w:rsid w:val="00451F0F"/>
    <w:pPr>
      <w:ind w:left="1080" w:hanging="360"/>
      <w:contextualSpacing/>
    </w:pPr>
  </w:style>
  <w:style w:type="paragraph" w:styleId="List4">
    <w:name w:val="List 4"/>
    <w:basedOn w:val="Normal"/>
    <w:uiPriority w:val="99"/>
    <w:semiHidden/>
    <w:unhideWhenUsed/>
    <w:rsid w:val="00451F0F"/>
    <w:pPr>
      <w:ind w:left="1440" w:hanging="360"/>
      <w:contextualSpacing/>
    </w:pPr>
  </w:style>
  <w:style w:type="paragraph" w:styleId="List5">
    <w:name w:val="List 5"/>
    <w:basedOn w:val="Normal"/>
    <w:uiPriority w:val="99"/>
    <w:semiHidden/>
    <w:unhideWhenUsed/>
    <w:rsid w:val="00451F0F"/>
    <w:pPr>
      <w:ind w:left="1800" w:hanging="360"/>
      <w:contextualSpacing/>
    </w:pPr>
  </w:style>
  <w:style w:type="paragraph" w:styleId="ListBullet">
    <w:name w:val="List Bullet"/>
    <w:basedOn w:val="Normal"/>
    <w:uiPriority w:val="99"/>
    <w:semiHidden/>
    <w:unhideWhenUsed/>
    <w:rsid w:val="00451F0F"/>
    <w:pPr>
      <w:numPr>
        <w:numId w:val="2"/>
      </w:numPr>
      <w:contextualSpacing/>
    </w:pPr>
  </w:style>
  <w:style w:type="paragraph" w:styleId="ListBullet2">
    <w:name w:val="List Bullet 2"/>
    <w:basedOn w:val="Normal"/>
    <w:uiPriority w:val="99"/>
    <w:semiHidden/>
    <w:unhideWhenUsed/>
    <w:rsid w:val="00451F0F"/>
    <w:pPr>
      <w:numPr>
        <w:numId w:val="3"/>
      </w:numPr>
      <w:contextualSpacing/>
    </w:pPr>
  </w:style>
  <w:style w:type="paragraph" w:styleId="ListBullet3">
    <w:name w:val="List Bullet 3"/>
    <w:basedOn w:val="Normal"/>
    <w:uiPriority w:val="99"/>
    <w:semiHidden/>
    <w:unhideWhenUsed/>
    <w:rsid w:val="00451F0F"/>
    <w:pPr>
      <w:numPr>
        <w:numId w:val="4"/>
      </w:numPr>
      <w:contextualSpacing/>
    </w:pPr>
  </w:style>
  <w:style w:type="paragraph" w:styleId="ListBullet4">
    <w:name w:val="List Bullet 4"/>
    <w:basedOn w:val="Normal"/>
    <w:uiPriority w:val="99"/>
    <w:semiHidden/>
    <w:unhideWhenUsed/>
    <w:rsid w:val="00451F0F"/>
    <w:pPr>
      <w:numPr>
        <w:numId w:val="5"/>
      </w:numPr>
      <w:contextualSpacing/>
    </w:pPr>
  </w:style>
  <w:style w:type="paragraph" w:styleId="ListBullet5">
    <w:name w:val="List Bullet 5"/>
    <w:basedOn w:val="Normal"/>
    <w:uiPriority w:val="99"/>
    <w:semiHidden/>
    <w:unhideWhenUsed/>
    <w:rsid w:val="00451F0F"/>
    <w:pPr>
      <w:numPr>
        <w:numId w:val="6"/>
      </w:numPr>
      <w:contextualSpacing/>
    </w:pPr>
  </w:style>
  <w:style w:type="paragraph" w:styleId="ListContinue">
    <w:name w:val="List Continue"/>
    <w:basedOn w:val="Normal"/>
    <w:uiPriority w:val="99"/>
    <w:semiHidden/>
    <w:unhideWhenUsed/>
    <w:rsid w:val="00451F0F"/>
    <w:pPr>
      <w:spacing w:after="120"/>
      <w:ind w:left="360"/>
      <w:contextualSpacing/>
    </w:pPr>
  </w:style>
  <w:style w:type="paragraph" w:styleId="ListContinue2">
    <w:name w:val="List Continue 2"/>
    <w:basedOn w:val="Normal"/>
    <w:uiPriority w:val="99"/>
    <w:semiHidden/>
    <w:unhideWhenUsed/>
    <w:rsid w:val="00451F0F"/>
    <w:pPr>
      <w:spacing w:after="120"/>
      <w:ind w:left="720"/>
      <w:contextualSpacing/>
    </w:pPr>
  </w:style>
  <w:style w:type="paragraph" w:styleId="ListContinue3">
    <w:name w:val="List Continue 3"/>
    <w:basedOn w:val="Normal"/>
    <w:uiPriority w:val="99"/>
    <w:semiHidden/>
    <w:unhideWhenUsed/>
    <w:rsid w:val="00451F0F"/>
    <w:pPr>
      <w:spacing w:after="120"/>
      <w:ind w:left="1080"/>
      <w:contextualSpacing/>
    </w:pPr>
  </w:style>
  <w:style w:type="paragraph" w:styleId="ListContinue4">
    <w:name w:val="List Continue 4"/>
    <w:basedOn w:val="Normal"/>
    <w:uiPriority w:val="99"/>
    <w:semiHidden/>
    <w:unhideWhenUsed/>
    <w:rsid w:val="00451F0F"/>
    <w:pPr>
      <w:spacing w:after="120"/>
      <w:ind w:left="1440"/>
      <w:contextualSpacing/>
    </w:pPr>
  </w:style>
  <w:style w:type="paragraph" w:styleId="ListContinue5">
    <w:name w:val="List Continue 5"/>
    <w:basedOn w:val="Normal"/>
    <w:uiPriority w:val="99"/>
    <w:semiHidden/>
    <w:unhideWhenUsed/>
    <w:rsid w:val="00451F0F"/>
    <w:pPr>
      <w:spacing w:after="120"/>
      <w:ind w:left="1800"/>
      <w:contextualSpacing/>
    </w:pPr>
  </w:style>
  <w:style w:type="paragraph" w:styleId="ListNumber">
    <w:name w:val="List Number"/>
    <w:basedOn w:val="Normal"/>
    <w:uiPriority w:val="99"/>
    <w:semiHidden/>
    <w:unhideWhenUsed/>
    <w:rsid w:val="00451F0F"/>
    <w:pPr>
      <w:numPr>
        <w:numId w:val="7"/>
      </w:numPr>
      <w:contextualSpacing/>
    </w:pPr>
  </w:style>
  <w:style w:type="paragraph" w:styleId="ListNumber2">
    <w:name w:val="List Number 2"/>
    <w:basedOn w:val="Normal"/>
    <w:uiPriority w:val="99"/>
    <w:semiHidden/>
    <w:unhideWhenUsed/>
    <w:rsid w:val="00451F0F"/>
    <w:pPr>
      <w:numPr>
        <w:numId w:val="8"/>
      </w:numPr>
      <w:contextualSpacing/>
    </w:pPr>
  </w:style>
  <w:style w:type="paragraph" w:styleId="ListNumber3">
    <w:name w:val="List Number 3"/>
    <w:basedOn w:val="Normal"/>
    <w:uiPriority w:val="99"/>
    <w:semiHidden/>
    <w:unhideWhenUsed/>
    <w:rsid w:val="00451F0F"/>
    <w:pPr>
      <w:numPr>
        <w:numId w:val="9"/>
      </w:numPr>
      <w:contextualSpacing/>
    </w:pPr>
  </w:style>
  <w:style w:type="paragraph" w:styleId="ListNumber4">
    <w:name w:val="List Number 4"/>
    <w:basedOn w:val="Normal"/>
    <w:uiPriority w:val="99"/>
    <w:semiHidden/>
    <w:unhideWhenUsed/>
    <w:rsid w:val="00451F0F"/>
    <w:pPr>
      <w:numPr>
        <w:numId w:val="10"/>
      </w:numPr>
      <w:contextualSpacing/>
    </w:pPr>
  </w:style>
  <w:style w:type="paragraph" w:styleId="ListNumber5">
    <w:name w:val="List Number 5"/>
    <w:basedOn w:val="Normal"/>
    <w:uiPriority w:val="99"/>
    <w:semiHidden/>
    <w:unhideWhenUsed/>
    <w:rsid w:val="00451F0F"/>
    <w:pPr>
      <w:numPr>
        <w:numId w:val="11"/>
      </w:numPr>
      <w:contextualSpacing/>
    </w:pPr>
  </w:style>
  <w:style w:type="paragraph" w:styleId="NormalIndent">
    <w:name w:val="Normal Indent"/>
    <w:basedOn w:val="Normal"/>
    <w:uiPriority w:val="99"/>
    <w:semiHidden/>
    <w:unhideWhenUsed/>
    <w:rsid w:val="00451F0F"/>
    <w:pPr>
      <w:ind w:left="720"/>
    </w:pPr>
  </w:style>
  <w:style w:type="paragraph" w:styleId="NoteHeading">
    <w:name w:val="Note Heading"/>
    <w:basedOn w:val="Normal"/>
    <w:next w:val="Normal"/>
    <w:link w:val="NoteHeadingChar"/>
    <w:uiPriority w:val="99"/>
    <w:semiHidden/>
    <w:unhideWhenUsed/>
    <w:rsid w:val="00451F0F"/>
    <w:pPr>
      <w:spacing w:line="240" w:lineRule="auto"/>
    </w:pPr>
  </w:style>
  <w:style w:type="character" w:customStyle="1" w:styleId="NoteHeadingChar">
    <w:name w:val="Note Heading Char"/>
    <w:basedOn w:val="DefaultParagraphFont"/>
    <w:link w:val="NoteHeading"/>
    <w:uiPriority w:val="99"/>
    <w:semiHidden/>
    <w:rsid w:val="00451F0F"/>
    <w:rPr>
      <w:rFonts w:ascii="Linux Libertine" w:eastAsiaTheme="minorHAnsi" w:hAnsi="Linux Libertine" w:cs="Linux Libertine"/>
      <w:kern w:val="0"/>
      <w:sz w:val="18"/>
      <w:szCs w:val="22"/>
    </w:rPr>
  </w:style>
  <w:style w:type="paragraph" w:styleId="Quote">
    <w:name w:val="Quote"/>
    <w:basedOn w:val="Normal"/>
    <w:next w:val="Normal"/>
    <w:link w:val="QuoteChar"/>
    <w:uiPriority w:val="29"/>
    <w:qFormat/>
    <w:rsid w:val="00451F0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451F0F"/>
    <w:rPr>
      <w:rFonts w:ascii="Linux Libertine" w:eastAsiaTheme="minorHAnsi" w:hAnsi="Linux Libertine" w:cs="Linux Libertine"/>
      <w:i/>
      <w:iCs/>
      <w:color w:val="404040" w:themeColor="text1" w:themeTint="BF"/>
      <w:kern w:val="0"/>
      <w:sz w:val="18"/>
      <w:szCs w:val="22"/>
    </w:rPr>
  </w:style>
  <w:style w:type="character" w:styleId="BookTitle0">
    <w:name w:val="Book Title"/>
    <w:basedOn w:val="DefaultParagraphFont"/>
    <w:uiPriority w:val="33"/>
    <w:qFormat/>
    <w:rsid w:val="00451F0F"/>
    <w:rPr>
      <w:rFonts w:ascii="Linux Libertine" w:hAnsi="Linux Libertine" w:cs="Linux Libertine"/>
      <w:b/>
      <w:bCs/>
      <w:i/>
      <w:iCs/>
      <w:spacing w:val="5"/>
    </w:rPr>
  </w:style>
  <w:style w:type="paragraph" w:styleId="Caption">
    <w:name w:val="caption"/>
    <w:basedOn w:val="Normal"/>
    <w:next w:val="Normal"/>
    <w:uiPriority w:val="35"/>
    <w:semiHidden/>
    <w:unhideWhenUsed/>
    <w:qFormat/>
    <w:rsid w:val="00451F0F"/>
    <w:pPr>
      <w:spacing w:after="200" w:line="240" w:lineRule="auto"/>
    </w:pPr>
    <w:rPr>
      <w:i/>
      <w:iCs/>
      <w:color w:val="0E2841" w:themeColor="text2"/>
      <w:szCs w:val="18"/>
    </w:rPr>
  </w:style>
  <w:style w:type="paragraph" w:customStyle="1" w:styleId="ComputerCode">
    <w:name w:val="ComputerCode"/>
    <w:basedOn w:val="Normal"/>
    <w:qFormat/>
    <w:rsid w:val="00451F0F"/>
    <w:pPr>
      <w:spacing w:before="60" w:after="60" w:line="360" w:lineRule="auto"/>
    </w:pPr>
    <w:rPr>
      <w:rFonts w:ascii="Courier New" w:hAnsi="Courier New"/>
      <w:sz w:val="16"/>
    </w:rPr>
  </w:style>
  <w:style w:type="paragraph" w:customStyle="1" w:styleId="ACMRefHead">
    <w:name w:val="ACMRefHead"/>
    <w:basedOn w:val="Normal"/>
    <w:qFormat/>
    <w:rsid w:val="00451F0F"/>
    <w:pPr>
      <w:keepNext/>
      <w:spacing w:before="60" w:after="60"/>
    </w:pPr>
    <w:rPr>
      <w:b/>
    </w:rPr>
  </w:style>
  <w:style w:type="paragraph" w:customStyle="1" w:styleId="ACMRef">
    <w:name w:val="ACMRef"/>
    <w:basedOn w:val="Normal"/>
    <w:qFormat/>
    <w:rsid w:val="00451F0F"/>
    <w:pPr>
      <w:keepNext/>
      <w:spacing w:before="60" w:after="60"/>
    </w:pPr>
  </w:style>
  <w:style w:type="paragraph" w:customStyle="1" w:styleId="PostHeadPara">
    <w:name w:val="PostHeadPara"/>
    <w:basedOn w:val="Para"/>
    <w:qFormat/>
    <w:rsid w:val="00451F0F"/>
    <w:pPr>
      <w:ind w:firstLine="0"/>
    </w:pPr>
  </w:style>
  <w:style w:type="paragraph" w:customStyle="1" w:styleId="ListParagraph0">
    <w:name w:val="ListParagraph"/>
    <w:basedOn w:val="ListParagraph"/>
    <w:qFormat/>
    <w:rsid w:val="00451F0F"/>
  </w:style>
  <w:style w:type="paragraph" w:customStyle="1" w:styleId="Subtitle0">
    <w:name w:val="Sub_title"/>
    <w:basedOn w:val="Subtitle"/>
    <w:link w:val="SubtitleChar0"/>
    <w:qFormat/>
    <w:rsid w:val="00451F0F"/>
    <w:pPr>
      <w:jc w:val="left"/>
    </w:pPr>
  </w:style>
  <w:style w:type="character" w:customStyle="1" w:styleId="SubtitleChar0">
    <w:name w:val="Sub_title Char"/>
    <w:basedOn w:val="SubtitleChar"/>
    <w:link w:val="Subtitle0"/>
    <w:rsid w:val="00451F0F"/>
    <w:rPr>
      <w:rFonts w:ascii="Linux Biolinum" w:eastAsiaTheme="majorEastAsia" w:hAnsi="Linux Biolinum" w:cs="Linux Biolinum"/>
      <w:iCs/>
      <w:kern w:val="0"/>
    </w:rPr>
  </w:style>
  <w:style w:type="paragraph" w:customStyle="1" w:styleId="ShortTitle">
    <w:name w:val="Short Title"/>
    <w:basedOn w:val="Titledocument"/>
    <w:qFormat/>
    <w:rsid w:val="00451F0F"/>
    <w:rPr>
      <w:sz w:val="18"/>
    </w:rPr>
  </w:style>
  <w:style w:type="paragraph" w:customStyle="1" w:styleId="Normal1">
    <w:name w:val="Normal1"/>
    <w:basedOn w:val="Normal"/>
    <w:qFormat/>
    <w:rsid w:val="00451F0F"/>
  </w:style>
  <w:style w:type="character" w:customStyle="1" w:styleId="In-textcode">
    <w:name w:val="In-text code"/>
    <w:basedOn w:val="DefaultParagraphFont"/>
    <w:uiPriority w:val="1"/>
    <w:qFormat/>
    <w:rsid w:val="00451F0F"/>
    <w:rPr>
      <w:rFonts w:ascii="Courier New" w:hAnsi="Courier New"/>
    </w:rPr>
  </w:style>
  <w:style w:type="paragraph" w:customStyle="1" w:styleId="FrAbstract">
    <w:name w:val="FrAbstract"/>
    <w:basedOn w:val="Abstract"/>
    <w:qFormat/>
    <w:rsid w:val="00451F0F"/>
  </w:style>
  <w:style w:type="paragraph" w:customStyle="1" w:styleId="FrAbsHead">
    <w:name w:val="FrAbsHead"/>
    <w:basedOn w:val="AbsHead"/>
    <w:next w:val="FrAbstract"/>
    <w:link w:val="FrAbsHeadChar"/>
    <w:qFormat/>
    <w:rsid w:val="00451F0F"/>
  </w:style>
  <w:style w:type="paragraph" w:customStyle="1" w:styleId="FrKeyWords">
    <w:name w:val="FrKeyWords"/>
    <w:basedOn w:val="KeyWords"/>
    <w:qFormat/>
    <w:rsid w:val="00451F0F"/>
  </w:style>
  <w:style w:type="character" w:customStyle="1" w:styleId="FrAbsHeadChar">
    <w:name w:val="FrAbsHead Char"/>
    <w:basedOn w:val="AbsHeadChar"/>
    <w:link w:val="FrAbsHead"/>
    <w:rsid w:val="00451F0F"/>
    <w:rPr>
      <w:rFonts w:ascii="Linux Biolinum" w:eastAsiaTheme="minorHAnsi" w:hAnsi="Linux Biolinum" w:cs="Linux Biolinum"/>
      <w:b/>
      <w:kern w:val="0"/>
      <w:sz w:val="22"/>
      <w:szCs w:val="22"/>
      <w:lang w:val="fr-FR"/>
    </w:rPr>
  </w:style>
  <w:style w:type="paragraph" w:customStyle="1" w:styleId="FrKeyWordHead">
    <w:name w:val="FrKeyWordHead"/>
    <w:basedOn w:val="KeyWordHead"/>
    <w:next w:val="FrKeyWords"/>
    <w:qFormat/>
    <w:rsid w:val="00451F0F"/>
  </w:style>
  <w:style w:type="paragraph" w:customStyle="1" w:styleId="GrAbstract">
    <w:name w:val="GrAbstract"/>
    <w:basedOn w:val="Abstract"/>
    <w:qFormat/>
    <w:rsid w:val="00451F0F"/>
  </w:style>
  <w:style w:type="paragraph" w:customStyle="1" w:styleId="GrAbsHead">
    <w:name w:val="GrAbsHead"/>
    <w:basedOn w:val="AbsHead"/>
    <w:next w:val="GrAbstract"/>
    <w:link w:val="GrAbsHeadChar"/>
    <w:qFormat/>
    <w:rsid w:val="00451F0F"/>
  </w:style>
  <w:style w:type="paragraph" w:customStyle="1" w:styleId="GrKeyWords">
    <w:name w:val="GrKeyWords"/>
    <w:basedOn w:val="KeyWords"/>
    <w:qFormat/>
    <w:rsid w:val="00451F0F"/>
  </w:style>
  <w:style w:type="character" w:customStyle="1" w:styleId="GrAbsHeadChar">
    <w:name w:val="GrAbsHead Char"/>
    <w:basedOn w:val="AbsHeadChar"/>
    <w:link w:val="GrAbsHead"/>
    <w:rsid w:val="00451F0F"/>
    <w:rPr>
      <w:rFonts w:ascii="Linux Biolinum" w:eastAsiaTheme="minorHAnsi" w:hAnsi="Linux Biolinum" w:cs="Linux Biolinum"/>
      <w:b/>
      <w:kern w:val="0"/>
      <w:sz w:val="22"/>
      <w:szCs w:val="22"/>
      <w:lang w:val="fr-FR"/>
    </w:rPr>
  </w:style>
  <w:style w:type="paragraph" w:customStyle="1" w:styleId="GrKeyWordHead">
    <w:name w:val="GrKeyWordHead"/>
    <w:basedOn w:val="KeyWordHead"/>
    <w:qFormat/>
    <w:rsid w:val="00451F0F"/>
  </w:style>
  <w:style w:type="paragraph" w:customStyle="1" w:styleId="SpAbstract">
    <w:name w:val="SpAbstract"/>
    <w:basedOn w:val="Abstract"/>
    <w:qFormat/>
    <w:rsid w:val="00451F0F"/>
  </w:style>
  <w:style w:type="paragraph" w:customStyle="1" w:styleId="SpAbsHead">
    <w:name w:val="SpAbsHead"/>
    <w:basedOn w:val="AbsHead"/>
    <w:qFormat/>
    <w:rsid w:val="00451F0F"/>
  </w:style>
  <w:style w:type="paragraph" w:customStyle="1" w:styleId="SpKeyWords">
    <w:name w:val="SpKeyWords"/>
    <w:basedOn w:val="KeyWords"/>
    <w:qFormat/>
    <w:rsid w:val="00451F0F"/>
  </w:style>
  <w:style w:type="paragraph" w:customStyle="1" w:styleId="SpKeyWordHead">
    <w:name w:val="SpKeyWordHead"/>
    <w:basedOn w:val="KeyWordHead"/>
    <w:qFormat/>
    <w:rsid w:val="00451F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sharm66@charlotte.edu" TargetMode="External"/><Relationship Id="rId5" Type="http://schemas.openxmlformats.org/officeDocument/2006/relationships/hyperlink" Target="mailto:lkona@charlotte.edu"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yoth\Downloads\windows\Windows\acm_mat_word_v2.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acm_mat_word_v2</Template>
  <TotalTime>90</TotalTime>
  <Pages>1</Pages>
  <Words>2283</Words>
  <Characters>13019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Leela Josna Kona</cp:lastModifiedBy>
  <cp:revision>7</cp:revision>
  <cp:lastPrinted>2026-04-28T19:51:00Z</cp:lastPrinted>
  <dcterms:created xsi:type="dcterms:W3CDTF">2026-04-25T00:53:00Z</dcterms:created>
  <dcterms:modified xsi:type="dcterms:W3CDTF">2026-04-28T19:56:00Z</dcterms:modified>
</cp:coreProperties>
</file>